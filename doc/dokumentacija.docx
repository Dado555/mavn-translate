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365"/>
      </w:tblGrid>
      <w:tr w:rsidR="00154951" w:rsidRPr="00171186" w14:paraId="12BECEE7" w14:textId="77777777" w:rsidTr="00D145F9">
        <w:trPr>
          <w:cantSplit/>
          <w:jc w:val="center"/>
        </w:trPr>
        <w:tc>
          <w:tcPr>
            <w:tcW w:w="10365" w:type="dxa"/>
            <w:vAlign w:val="bottom"/>
          </w:tcPr>
          <w:p w14:paraId="106A75FA" w14:textId="77777777" w:rsidR="00154951" w:rsidRPr="00171186" w:rsidRDefault="00154951" w:rsidP="00D145F9"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  <w:tbl>
            <w:tblPr>
              <w:tblW w:w="101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138"/>
            </w:tblGrid>
            <w:tr w:rsidR="00154951" w:rsidRPr="006B71EA" w14:paraId="701A178C" w14:textId="77777777" w:rsidTr="00D145F9">
              <w:tc>
                <w:tcPr>
                  <w:tcW w:w="10138" w:type="dxa"/>
                </w:tcPr>
                <w:p w14:paraId="5F3CB782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  <w:p w14:paraId="3758DF34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6B71EA">
                    <w:rPr>
                      <w:rFonts w:ascii="Arial" w:hAnsi="Arial"/>
                      <w:b/>
                      <w:szCs w:val="28"/>
                      <w:lang w:val="sr-Cyrl-CS"/>
                    </w:rPr>
                    <w:t>УНИВЕРЗИТЕТ У НОВОМ САДУ</w:t>
                  </w:r>
                </w:p>
                <w:p w14:paraId="677793B9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6B71EA">
                    <w:rPr>
                      <w:rFonts w:ascii="Arial" w:hAnsi="Arial"/>
                      <w:b/>
                      <w:szCs w:val="28"/>
                      <w:lang w:val="sr-Cyrl-CS"/>
                    </w:rPr>
                    <w:t>ФАКУЛТЕТ ТЕХНИЧКИХ НАУКА</w:t>
                  </w:r>
                </w:p>
                <w:p w14:paraId="716B0522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6B71EA">
                    <w:rPr>
                      <w:rFonts w:ascii="Arial" w:hAnsi="Arial"/>
                      <w:b/>
                      <w:szCs w:val="28"/>
                      <w:lang w:val="sr-Cyrl-CS"/>
                    </w:rPr>
                    <w:t>НОВИ САД</w:t>
                  </w:r>
                </w:p>
                <w:p w14:paraId="31B0DCE4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6B71EA">
                    <w:rPr>
                      <w:rFonts w:ascii="Arial" w:hAnsi="Arial"/>
                      <w:b/>
                      <w:szCs w:val="28"/>
                      <w:lang w:val="sr-Cyrl-CS"/>
                    </w:rPr>
                    <w:t>Департман за рачунарство и аутоматику</w:t>
                  </w:r>
                </w:p>
                <w:p w14:paraId="6916F443" w14:textId="77777777" w:rsidR="00154951" w:rsidRPr="006B71EA" w:rsidRDefault="00491358" w:rsidP="00D145F9">
                  <w:pPr>
                    <w:spacing w:before="60" w:line="240" w:lineRule="auto"/>
                    <w:rPr>
                      <w:rFonts w:ascii="Arial" w:hAnsi="Arial"/>
                      <w:szCs w:val="28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Софтверско инжењерство и информационе технологије</w:t>
                  </w:r>
                </w:p>
                <w:p w14:paraId="30A59B96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C4E9CE3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4EE590AC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7EBF904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12BCE2D3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7356805B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8871CBE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2667E43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4106B6FE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39A70245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70EDC4B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7026112B" w14:textId="77777777" w:rsidR="00154951" w:rsidRPr="006B71EA" w:rsidRDefault="00491358" w:rsidP="00D145F9">
                  <w:pPr>
                    <w:spacing w:before="60" w:line="240" w:lineRule="auto"/>
                    <w:jc w:val="center"/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</w:pPr>
                  <w:r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>Пројектни задатак</w:t>
                  </w:r>
                </w:p>
                <w:p w14:paraId="7F6D9C59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2B13FABE" w14:textId="77777777" w:rsidR="0015495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388720F8" w14:textId="77777777" w:rsidR="00491358" w:rsidRDefault="00491358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33088AAF" w14:textId="77777777" w:rsidR="00491358" w:rsidRDefault="00491358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69BD2514" w14:textId="77777777" w:rsidR="00491358" w:rsidRDefault="00491358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18445160" w14:textId="77777777" w:rsidR="00491358" w:rsidRDefault="00491358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0FF292F0" w14:textId="77777777" w:rsidR="00491358" w:rsidRDefault="00491358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67FBCA77" w14:textId="77777777" w:rsidR="00491358" w:rsidRDefault="00491358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419329CC" w14:textId="77777777" w:rsidR="00491358" w:rsidRPr="006B71EA" w:rsidRDefault="00491358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45B74689" w14:textId="77777777" w:rsidR="00154951" w:rsidRPr="00491358" w:rsidRDefault="00491358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BA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CS"/>
                    </w:rPr>
                    <w:t>Студент</w:t>
                  </w:r>
                  <w:r w:rsidR="00154951" w:rsidRPr="006B71EA">
                    <w:rPr>
                      <w:rFonts w:ascii="Arial" w:hAnsi="Arial"/>
                      <w:b/>
                      <w:szCs w:val="28"/>
                      <w:lang w:val="sr-Cyrl-CS"/>
                    </w:rPr>
                    <w:t>:</w:t>
                  </w:r>
                  <w:r w:rsidR="00154951" w:rsidRPr="006B71EA">
                    <w:rPr>
                      <w:rFonts w:ascii="Arial" w:hAnsi="Arial"/>
                      <w:b/>
                      <w:szCs w:val="28"/>
                    </w:rPr>
                    <w:tab/>
                  </w:r>
                  <w:r>
                    <w:rPr>
                      <w:rFonts w:ascii="Arial" w:hAnsi="Arial"/>
                      <w:b/>
                      <w:szCs w:val="28"/>
                      <w:lang w:val="sr-Cyrl-BA"/>
                    </w:rPr>
                    <w:t>Далибор Малић</w:t>
                  </w:r>
                </w:p>
                <w:p w14:paraId="2319BDED" w14:textId="77777777" w:rsidR="00154951" w:rsidRPr="00491358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Latn-BA"/>
                    </w:rPr>
                  </w:pP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>Број индекса:</w:t>
                  </w: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491358">
                    <w:rPr>
                      <w:rFonts w:ascii="Arial" w:hAnsi="Arial"/>
                      <w:b/>
                      <w:szCs w:val="28"/>
                      <w:lang w:val="sr-Latn-BA"/>
                    </w:rPr>
                    <w:t xml:space="preserve">SW-50/2018 </w:t>
                  </w:r>
                </w:p>
                <w:p w14:paraId="2D9803DE" w14:textId="77777777" w:rsidR="00154951" w:rsidRPr="009B39E1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3BD91C2A" w14:textId="77777777" w:rsidR="00154951" w:rsidRPr="009B39E1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131A39CC" w14:textId="150343AB" w:rsidR="00154951" w:rsidRPr="005D5C6D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en-US"/>
                    </w:rPr>
                  </w:pP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>Предмет:</w:t>
                  </w: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5D5C6D">
                    <w:rPr>
                      <w:rFonts w:ascii="Arial" w:hAnsi="Arial"/>
                      <w:b/>
                      <w:szCs w:val="28"/>
                      <w:lang w:val="sr-Cyrl-BA"/>
                    </w:rPr>
                    <w:t xml:space="preserve">Системска програмска подршка </w:t>
                  </w:r>
                  <w:r w:rsidR="005D5C6D" w:rsidRPr="005D5C6D">
                    <w:rPr>
                      <w:b/>
                      <w:szCs w:val="28"/>
                      <w:lang w:val="en-US"/>
                    </w:rPr>
                    <w:t>I</w:t>
                  </w:r>
                </w:p>
                <w:p w14:paraId="702805F9" w14:textId="623ECF16" w:rsidR="00154951" w:rsidRPr="009B39E1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>Тема рада:</w:t>
                  </w: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5D5C6D" w:rsidRPr="00E15460">
                    <w:rPr>
                      <w:rFonts w:ascii="Arial" w:hAnsi="Arial"/>
                      <w:b/>
                      <w:szCs w:val="28"/>
                      <w:lang w:val="sr-Cyrl-CS"/>
                    </w:rPr>
                    <w:t>МАВН</w:t>
                  </w:r>
                  <w:r w:rsidR="005D5C6D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преводилац</w:t>
                  </w:r>
                </w:p>
                <w:p w14:paraId="4A7A0A82" w14:textId="77777777" w:rsidR="00154951" w:rsidRPr="009B39E1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14:paraId="46F1EA2E" w14:textId="77777777" w:rsidR="00154951" w:rsidRPr="009B39E1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14:paraId="49B1AF17" w14:textId="06F121E2" w:rsidR="00154951" w:rsidRPr="005D5C6D" w:rsidRDefault="00154951" w:rsidP="00D145F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BA"/>
                    </w:rPr>
                  </w:pP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>Ментор рада:</w:t>
                  </w:r>
                  <w:r w:rsidRPr="009B39E1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  <w:t xml:space="preserve">проф. др </w:t>
                  </w:r>
                  <w:r w:rsidR="005D5C6D">
                    <w:rPr>
                      <w:rFonts w:ascii="Arial" w:hAnsi="Arial"/>
                      <w:b/>
                      <w:szCs w:val="28"/>
                      <w:lang w:val="sr-Cyrl-CS"/>
                    </w:rPr>
                    <w:t>Ми</w:t>
                  </w:r>
                  <w:r w:rsidR="00B03CD6">
                    <w:rPr>
                      <w:rFonts w:ascii="Arial" w:hAnsi="Arial"/>
                      <w:b/>
                      <w:szCs w:val="28"/>
                      <w:lang w:val="sr-Cyrl-CS"/>
                    </w:rPr>
                    <w:t>одраг</w:t>
                  </w:r>
                  <w:r w:rsidR="005D5C6D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Ђукић</w:t>
                  </w:r>
                </w:p>
                <w:p w14:paraId="4096F107" w14:textId="77777777" w:rsidR="00154951" w:rsidRPr="009B39E1" w:rsidRDefault="00154951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79A9740E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74D6271B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56A737E9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6818BE48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1848CBCA" w14:textId="77777777" w:rsidR="00154951" w:rsidRPr="009B39E1" w:rsidRDefault="00154951" w:rsidP="00491358">
                  <w:pPr>
                    <w:spacing w:before="60" w:line="240" w:lineRule="auto"/>
                    <w:ind w:firstLine="0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3BBED2FC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22B0D5C8" w14:textId="77777777" w:rsidR="00154951" w:rsidRPr="009B39E1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75061106" w14:textId="77777777" w:rsidR="00154951" w:rsidRPr="009B39E1" w:rsidRDefault="00154951" w:rsidP="00D145F9">
                  <w:pPr>
                    <w:spacing w:before="60" w:line="240" w:lineRule="auto"/>
                    <w:jc w:val="center"/>
                    <w:rPr>
                      <w:rFonts w:ascii="Arial" w:hAnsi="Arial"/>
                      <w:sz w:val="12"/>
                      <w:lang w:val="sr-Cyrl-CS"/>
                    </w:rPr>
                  </w:pPr>
                  <w:r w:rsidRPr="009B39E1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Нови Сад, </w:t>
                  </w:r>
                  <w:r w:rsidR="00491358">
                    <w:rPr>
                      <w:rFonts w:ascii="Arial" w:hAnsi="Arial"/>
                      <w:b/>
                      <w:szCs w:val="24"/>
                      <w:lang w:val="sr-Cyrl-CS"/>
                    </w:rPr>
                    <w:t>јун</w:t>
                  </w:r>
                  <w:r w:rsidR="009B39E1" w:rsidRPr="009B39E1">
                    <w:rPr>
                      <w:rFonts w:ascii="Arial" w:hAnsi="Arial"/>
                      <w:b/>
                      <w:szCs w:val="24"/>
                      <w:lang w:val="sr-Cyrl-CS"/>
                    </w:rPr>
                    <w:t>,</w:t>
                  </w:r>
                  <w:r w:rsidRPr="009B39E1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 20</w:t>
                  </w:r>
                  <w:r w:rsidR="00E7400D">
                    <w:rPr>
                      <w:rFonts w:ascii="Arial" w:hAnsi="Arial"/>
                      <w:b/>
                      <w:szCs w:val="24"/>
                      <w:lang w:val="sr-Cyrl-CS"/>
                    </w:rPr>
                    <w:t>20</w:t>
                  </w:r>
                  <w:r w:rsidRPr="009B39E1">
                    <w:rPr>
                      <w:rFonts w:ascii="Arial" w:hAnsi="Arial"/>
                      <w:b/>
                      <w:szCs w:val="24"/>
                      <w:lang w:val="sr-Cyrl-CS"/>
                    </w:rPr>
                    <w:t>.</w:t>
                  </w:r>
                </w:p>
                <w:p w14:paraId="04C81C4D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14:paraId="0BF27909" w14:textId="77777777" w:rsidR="00154951" w:rsidRPr="006B71EA" w:rsidRDefault="00154951" w:rsidP="00D145F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</w:tc>
            </w:tr>
            <w:tr w:rsidR="00154951" w:rsidRPr="006B71EA" w14:paraId="70154D18" w14:textId="77777777" w:rsidTr="00D145F9">
              <w:tc>
                <w:tcPr>
                  <w:tcW w:w="10138" w:type="dxa"/>
                </w:tcPr>
                <w:p w14:paraId="3406486D" w14:textId="77777777" w:rsidR="00154951" w:rsidRPr="006B71EA" w:rsidRDefault="00154951" w:rsidP="00D145F9">
                  <w:pPr>
                    <w:spacing w:before="60" w:after="12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</w:tc>
            </w:tr>
          </w:tbl>
          <w:p w14:paraId="7C3B8734" w14:textId="77777777" w:rsidR="00154951" w:rsidRPr="00171186" w:rsidRDefault="00154951" w:rsidP="00D145F9"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</w:tc>
      </w:tr>
    </w:tbl>
    <w:p w14:paraId="3D1434E2" w14:textId="77777777" w:rsidR="00154951" w:rsidRPr="00171186" w:rsidRDefault="00154951" w:rsidP="00154951">
      <w:pPr>
        <w:ind w:firstLine="0"/>
        <w:rPr>
          <w:lang w:val="sr-Cyrl-CS"/>
        </w:rPr>
        <w:sectPr w:rsidR="00154951" w:rsidRPr="00171186" w:rsidSect="00171186">
          <w:headerReference w:type="first" r:id="rId8"/>
          <w:pgSz w:w="11907" w:h="16840" w:code="9"/>
          <w:pgMar w:top="567" w:right="567" w:bottom="567" w:left="1418" w:header="567" w:footer="567" w:gutter="0"/>
          <w:cols w:space="720"/>
          <w:titlePg/>
        </w:sectPr>
      </w:pPr>
    </w:p>
    <w:p w14:paraId="4B3D8816" w14:textId="77777777" w:rsidR="00154951" w:rsidRPr="00AD67BD" w:rsidRDefault="00154951" w:rsidP="00154951">
      <w:pPr>
        <w:ind w:firstLine="0"/>
        <w:jc w:val="left"/>
        <w:rPr>
          <w:sz w:val="16"/>
          <w:szCs w:val="16"/>
          <w:lang w:val="hr-HR"/>
        </w:rPr>
      </w:pPr>
    </w:p>
    <w:p w14:paraId="129A807F" w14:textId="77777777" w:rsidR="00154951" w:rsidRPr="00867A48" w:rsidRDefault="00867A48" w:rsidP="00DF0093">
      <w:pPr>
        <w:ind w:firstLine="0"/>
        <w:jc w:val="left"/>
        <w:rPr>
          <w:rFonts w:ascii="Tahoma" w:hAnsi="Tahoma" w:cs="Tahoma"/>
          <w:b/>
          <w:bCs/>
          <w:smallCaps/>
          <w:sz w:val="32"/>
          <w:lang w:val="sr-Cyrl-BA"/>
        </w:rPr>
      </w:pPr>
      <w:r>
        <w:rPr>
          <w:rFonts w:ascii="Tahoma" w:hAnsi="Tahoma" w:cs="Tahoma"/>
          <w:b/>
          <w:bCs/>
          <w:smallCaps/>
          <w:sz w:val="32"/>
          <w:lang w:val="sr-Cyrl-BA"/>
        </w:rPr>
        <w:t>Сад</w:t>
      </w:r>
      <w:r w:rsidR="00687CEA">
        <w:rPr>
          <w:rFonts w:ascii="Tahoma" w:hAnsi="Tahoma" w:cs="Tahoma"/>
          <w:b/>
          <w:bCs/>
          <w:smallCaps/>
          <w:sz w:val="32"/>
          <w:lang w:val="sr-Cyrl-BA"/>
        </w:rPr>
        <w:t>ржај</w:t>
      </w:r>
    </w:p>
    <w:p w14:paraId="4C404D12" w14:textId="77777777" w:rsidR="00154951" w:rsidRDefault="00154951" w:rsidP="00154951">
      <w:pPr>
        <w:rPr>
          <w:lang w:val="sl-SI"/>
        </w:rPr>
      </w:pPr>
    </w:p>
    <w:p w14:paraId="125E1E5D" w14:textId="0E2BDDD0" w:rsidR="00EA7CAC" w:rsidRDefault="0015495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sz w:val="20"/>
        </w:rPr>
        <w:fldChar w:fldCharType="begin"/>
      </w:r>
      <w:r>
        <w:rPr>
          <w:sz w:val="20"/>
        </w:rPr>
        <w:instrText xml:space="preserve"> TOC \o "1-5" \h \z </w:instrText>
      </w:r>
      <w:r>
        <w:rPr>
          <w:sz w:val="20"/>
        </w:rPr>
        <w:fldChar w:fldCharType="separate"/>
      </w:r>
      <w:hyperlink w:anchor="_Toc43049215" w:history="1">
        <w:r w:rsidR="00EA7CAC" w:rsidRPr="00EC486C">
          <w:rPr>
            <w:rStyle w:val="Hyperlink"/>
            <w:noProof/>
          </w:rPr>
          <w:t>1.</w:t>
        </w:r>
        <w:r w:rsidR="00EA7CAC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EA7CAC" w:rsidRPr="00EC486C">
          <w:rPr>
            <w:rStyle w:val="Hyperlink"/>
            <w:noProof/>
            <w:lang w:val="sr-Cyrl-BA"/>
          </w:rPr>
          <w:t>Увод</w:t>
        </w:r>
        <w:r w:rsidR="00EA7CAC">
          <w:rPr>
            <w:noProof/>
            <w:webHidden/>
          </w:rPr>
          <w:tab/>
        </w:r>
        <w:r w:rsidR="00EA7CAC">
          <w:rPr>
            <w:noProof/>
            <w:webHidden/>
          </w:rPr>
          <w:fldChar w:fldCharType="begin"/>
        </w:r>
        <w:r w:rsidR="00EA7CAC">
          <w:rPr>
            <w:noProof/>
            <w:webHidden/>
          </w:rPr>
          <w:instrText xml:space="preserve"> PAGEREF _Toc43049215 \h </w:instrText>
        </w:r>
        <w:r w:rsidR="00EA7CAC">
          <w:rPr>
            <w:noProof/>
            <w:webHidden/>
          </w:rPr>
        </w:r>
        <w:r w:rsidR="00EA7CAC">
          <w:rPr>
            <w:noProof/>
            <w:webHidden/>
          </w:rPr>
          <w:fldChar w:fldCharType="separate"/>
        </w:r>
        <w:r w:rsidR="00EA7CAC">
          <w:rPr>
            <w:noProof/>
            <w:webHidden/>
          </w:rPr>
          <w:t>1</w:t>
        </w:r>
        <w:r w:rsidR="00EA7CAC">
          <w:rPr>
            <w:noProof/>
            <w:webHidden/>
          </w:rPr>
          <w:fldChar w:fldCharType="end"/>
        </w:r>
      </w:hyperlink>
    </w:p>
    <w:p w14:paraId="3FBF95D9" w14:textId="1C90DFBB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16" w:history="1">
        <w:r w:rsidRPr="00EC486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Дефиниција превођења програма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E48B49" w14:textId="7835783F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17" w:history="1">
        <w:r w:rsidRPr="00EC486C">
          <w:rPr>
            <w:rStyle w:val="Hyperlink"/>
            <w:noProof/>
            <w:lang w:val="sr-Cyrl-BA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Задатак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C0471C" w14:textId="20B3A1FE" w:rsidR="00EA7CAC" w:rsidRDefault="00EA7C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18" w:history="1">
        <w:r w:rsidRPr="00EC486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Анализа проблема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74E3FA" w14:textId="1D8FEDD8" w:rsidR="00EA7CAC" w:rsidRDefault="00EA7C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19" w:history="1">
        <w:r w:rsidRPr="00EC486C">
          <w:rPr>
            <w:rStyle w:val="Hyperlink"/>
            <w:noProof/>
            <w:lang w:val="sr-Cyrl-BA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Концепт рјешења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5AA964" w14:textId="028A608E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0" w:history="1">
        <w:r w:rsidRPr="00EC486C">
          <w:rPr>
            <w:rStyle w:val="Hyperlink"/>
            <w:noProof/>
            <w:lang w:val="sr-Cyrl-BA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Изглед улазне и излазне датотеке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212450" w14:textId="40FCAEDF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1" w:history="1">
        <w:r w:rsidRPr="00EC486C">
          <w:rPr>
            <w:rStyle w:val="Hyperlink"/>
            <w:noProof/>
            <w:lang w:val="sr-Cyrl-BA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Анализа / разумијевање изворног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7AF9BC" w14:textId="33DC9DB4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2" w:history="1">
        <w:r w:rsidRPr="00EC486C">
          <w:rPr>
            <w:rStyle w:val="Hyperlink"/>
            <w:noProof/>
            <w:lang w:val="sr-Cyrl-BA"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Лексичка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CB97FC" w14:textId="6EC40340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3" w:history="1">
        <w:r w:rsidRPr="00EC486C">
          <w:rPr>
            <w:rStyle w:val="Hyperlink"/>
            <w:noProof/>
            <w:lang w:val="sr-Cyrl-BA"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Синтаксна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926D98" w14:textId="243A0C51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4" w:history="1">
        <w:r w:rsidRPr="00EC486C">
          <w:rPr>
            <w:rStyle w:val="Hyperlink"/>
            <w:noProof/>
            <w:lang w:val="sr-Cyrl-BA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Синтеза / генерисање одредишног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835242" w14:textId="16D63D73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5" w:history="1">
        <w:r w:rsidRPr="00EC486C">
          <w:rPr>
            <w:rStyle w:val="Hyperlink"/>
            <w:noProof/>
            <w:lang w:val="sr-Cyrl-BA"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Анализа животног вијека промјенљивих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F7997F" w14:textId="460A12E5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6" w:history="1">
        <w:r w:rsidRPr="00EC486C">
          <w:rPr>
            <w:rStyle w:val="Hyperlink"/>
            <w:noProof/>
            <w:lang w:val="sr-Cyrl-BA"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Додјела ресурса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C89015" w14:textId="44DDE0CF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7" w:history="1">
        <w:r w:rsidRPr="00EC486C">
          <w:rPr>
            <w:rStyle w:val="Hyperlink"/>
            <w:noProof/>
            <w:lang w:val="sr-Cyrl-BA"/>
          </w:rPr>
          <w:t>3.3.2.1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Креирање графа/матрице сметњи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4C1B52" w14:textId="156708CB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8" w:history="1">
        <w:r w:rsidRPr="00EC486C">
          <w:rPr>
            <w:rStyle w:val="Hyperlink"/>
            <w:noProof/>
            <w:lang w:val="sr-Cyrl-BA"/>
          </w:rPr>
          <w:t>3.3.2.2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Упрошћавање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C0DA47" w14:textId="1D429D9F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29" w:history="1">
        <w:r w:rsidRPr="00EC486C">
          <w:rPr>
            <w:rStyle w:val="Hyperlink"/>
            <w:noProof/>
            <w:lang w:val="sr-Cyrl-BA"/>
          </w:rPr>
          <w:t>3.3.2.3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Фаза избора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82A632" w14:textId="1BA0A0B9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0" w:history="1">
        <w:r w:rsidRPr="00EC486C">
          <w:rPr>
            <w:rStyle w:val="Hyperlink"/>
            <w:noProof/>
            <w:lang w:val="sr-Cyrl-BA"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Генерисање одредишног фајла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2E7BD1" w14:textId="4963D113" w:rsidR="00EA7CAC" w:rsidRDefault="00EA7C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1" w:history="1">
        <w:r w:rsidRPr="00EC486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Програмско рјешење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50EED8" w14:textId="1B9A4551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2" w:history="1">
        <w:r w:rsidRPr="00EC486C">
          <w:rPr>
            <w:rStyle w:val="Hyperlink"/>
            <w:noProof/>
            <w:lang w:val="sl-SI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 xml:space="preserve">Посао </w:t>
        </w:r>
        <w:r w:rsidRPr="00EC486C">
          <w:rPr>
            <w:rStyle w:val="Hyperlink"/>
            <w:i/>
            <w:iCs/>
            <w:noProof/>
            <w:lang w:val="en-US"/>
          </w:rPr>
          <w:t>main</w:t>
        </w:r>
        <w:r w:rsidRPr="00EC486C">
          <w:rPr>
            <w:rStyle w:val="Hyperlink"/>
            <w:noProof/>
            <w:lang w:val="sr-Cyrl-BA"/>
          </w:rPr>
          <w:t xml:space="preserve"> функције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E7C04B" w14:textId="360A8FCB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3" w:history="1">
        <w:r w:rsidRPr="00EC486C">
          <w:rPr>
            <w:rStyle w:val="Hyperlink"/>
            <w:noProof/>
            <w:lang w:val="sr-Cyrl-BA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Предњи дио компајлера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C8BF56" w14:textId="0A498968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4" w:history="1">
        <w:r w:rsidRPr="00EC486C">
          <w:rPr>
            <w:rStyle w:val="Hyperlink"/>
            <w:noProof/>
            <w:lang w:val="sr-Cyrl-BA"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Лексички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6101AA" w14:textId="711CFAF7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5" w:history="1">
        <w:r w:rsidRPr="00EC486C">
          <w:rPr>
            <w:rStyle w:val="Hyperlink"/>
            <w:noProof/>
            <w:lang w:val="sr-Cyrl-BA"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Синтаксни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898BCF" w14:textId="443CBEB7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6" w:history="1">
        <w:r w:rsidRPr="00EC486C">
          <w:rPr>
            <w:rStyle w:val="Hyperlink"/>
            <w:noProof/>
            <w:lang w:val="sr-Cyrl-BA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Задњи дио компајлера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C54EC1" w14:textId="7A4FB354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7" w:history="1">
        <w:r w:rsidRPr="00EC486C">
          <w:rPr>
            <w:rStyle w:val="Hyperlink"/>
            <w:noProof/>
            <w:lang w:val="sr-Cyrl-BA"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Алгоритам анализе животног вијека промјенљивих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6B11B1" w14:textId="0D2738C6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8" w:history="1">
        <w:r w:rsidRPr="00EC486C">
          <w:rPr>
            <w:rStyle w:val="Hyperlink"/>
            <w:noProof/>
            <w:lang w:val="sr-Cyrl-BA"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Додјела ресурса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6926307" w14:textId="00723512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39" w:history="1">
        <w:r w:rsidRPr="00EC486C">
          <w:rPr>
            <w:rStyle w:val="Hyperlink"/>
            <w:noProof/>
            <w:lang w:val="sr-Cyrl-BA"/>
          </w:rPr>
          <w:t>4.3.2.1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Креирање графа/матрице сметњи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EDF86E" w14:textId="2A4D4938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0" w:history="1">
        <w:r w:rsidRPr="00EC486C">
          <w:rPr>
            <w:rStyle w:val="Hyperlink"/>
            <w:noProof/>
            <w:lang w:val="sr-Cyrl-BA"/>
          </w:rPr>
          <w:t>4.3.2.2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Упрошћавање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607B97" w14:textId="3CFC7C4B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1" w:history="1">
        <w:r w:rsidRPr="00EC486C">
          <w:rPr>
            <w:rStyle w:val="Hyperlink"/>
            <w:noProof/>
            <w:lang w:val="sr-Cyrl-BA"/>
          </w:rPr>
          <w:t>4.3.2.3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Фаза избора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20B59" w14:textId="50BC325F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2" w:history="1">
        <w:r w:rsidRPr="00EC486C">
          <w:rPr>
            <w:rStyle w:val="Hyperlink"/>
            <w:noProof/>
            <w:lang w:val="sr-Cyrl-BA"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Генерисање одредишног фајла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2A37B6" w14:textId="7BD46866" w:rsidR="00EA7CAC" w:rsidRDefault="00EA7C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3" w:history="1">
        <w:r w:rsidRPr="00EC486C">
          <w:rPr>
            <w:rStyle w:val="Hyperlink"/>
            <w:noProof/>
            <w:lang w:val="sr-Cyrl-BA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Верификација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A82DFC" w14:textId="6C4025D0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4" w:history="1">
        <w:r w:rsidRPr="00EC486C">
          <w:rPr>
            <w:rStyle w:val="Hyperlink"/>
            <w:noProof/>
            <w:lang w:val="sr-Cyrl-BA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Симулација програма са одредишним кодом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919E7" w14:textId="6774E3D6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5" w:history="1">
        <w:r w:rsidRPr="00EC486C">
          <w:rPr>
            <w:rStyle w:val="Hyperlink"/>
            <w:noProof/>
            <w:lang w:val="sr-Cyrl-BA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Успјешно преведени тестни случајеви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638856" w14:textId="37F0081B" w:rsidR="00EA7CAC" w:rsidRDefault="00EA7CAC">
      <w:pPr>
        <w:pStyle w:val="TOC2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6" w:history="1">
        <w:r w:rsidRPr="00EC486C">
          <w:rPr>
            <w:rStyle w:val="Hyperlink"/>
            <w:noProof/>
            <w:lang w:val="sr-Cyrl-BA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Неуспјешно преведени тестни случајеви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7227C8" w14:textId="42F39C40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7" w:history="1">
        <w:r w:rsidRPr="00EC486C">
          <w:rPr>
            <w:rStyle w:val="Hyperlink"/>
            <w:noProof/>
            <w:lang w:val="sr-Cyrl-BA"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Недовољан број регистара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6CE3A5" w14:textId="4775EDC3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8" w:history="1">
        <w:r w:rsidRPr="00EC486C">
          <w:rPr>
            <w:rStyle w:val="Hyperlink"/>
            <w:noProof/>
            <w:lang w:val="sr-Cyrl-BA"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Лексичке и синтаксне грешке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660F6D" w14:textId="213EDA17" w:rsidR="00EA7CAC" w:rsidRDefault="00EA7CAC">
      <w:pPr>
        <w:pStyle w:val="TOC3"/>
        <w:tabs>
          <w:tab w:val="left" w:pos="166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49" w:history="1">
        <w:r w:rsidRPr="00EC486C">
          <w:rPr>
            <w:rStyle w:val="Hyperlink"/>
            <w:noProof/>
            <w:lang w:val="sr-Cyrl-BA"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Семантичке грешке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6AA450" w14:textId="205CD9E4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50" w:history="1">
        <w:r w:rsidRPr="00EC486C">
          <w:rPr>
            <w:rStyle w:val="Hyperlink"/>
            <w:noProof/>
            <w:lang w:val="sr-Cyrl-BA"/>
          </w:rPr>
          <w:t>5.3.3.1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Постојање дупликата промјенљивих, функција и лабела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2E5121" w14:textId="74F77D50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51" w:history="1">
        <w:r w:rsidRPr="00EC486C">
          <w:rPr>
            <w:rStyle w:val="Hyperlink"/>
            <w:noProof/>
            <w:lang w:val="sr-Cyrl-BA"/>
          </w:rPr>
          <w:t>5.3.3.2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Непостојећа лабела и промјенљива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EB1E15" w14:textId="6AE89069" w:rsidR="00EA7CAC" w:rsidRDefault="00EA7CAC">
      <w:pPr>
        <w:pStyle w:val="TOC4"/>
        <w:tabs>
          <w:tab w:val="left" w:pos="2047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3049252" w:history="1">
        <w:r w:rsidRPr="00EC486C">
          <w:rPr>
            <w:rStyle w:val="Hyperlink"/>
            <w:noProof/>
            <w:lang w:val="sr-Cyrl-BA"/>
          </w:rPr>
          <w:t>5.3.3.3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C486C">
          <w:rPr>
            <w:rStyle w:val="Hyperlink"/>
            <w:noProof/>
            <w:lang w:val="sr-Cyrl-BA"/>
          </w:rPr>
          <w:t>Погрешно име промјенљивих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_Toc43049252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BBF682" w14:textId="282DB9E1" w:rsidR="00EA7CAC" w:rsidRDefault="00154951" w:rsidP="00EA7CAC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sz w:val="20"/>
          <w:lang w:val="sl-SI"/>
        </w:rPr>
        <w:fldChar w:fldCharType="end"/>
      </w:r>
    </w:p>
    <w:p w14:paraId="7D40B6EA" w14:textId="36B62878" w:rsidR="00EA7CAC" w:rsidRDefault="00EA7CAC" w:rsidP="00EA7CAC">
      <w:pPr>
        <w:tabs>
          <w:tab w:val="right" w:leader="dot" w:pos="8789"/>
        </w:tabs>
        <w:ind w:firstLine="0"/>
        <w:rPr>
          <w:sz w:val="20"/>
          <w:lang w:val="sl-SI"/>
        </w:rPr>
      </w:pPr>
    </w:p>
    <w:p w14:paraId="053B4802" w14:textId="4E4621FC" w:rsidR="00EA7CAC" w:rsidRDefault="00EA7CAC" w:rsidP="00EA7CAC">
      <w:pPr>
        <w:tabs>
          <w:tab w:val="right" w:leader="dot" w:pos="8789"/>
        </w:tabs>
        <w:ind w:firstLine="0"/>
        <w:rPr>
          <w:sz w:val="20"/>
          <w:lang w:val="sl-SI"/>
        </w:rPr>
      </w:pPr>
    </w:p>
    <w:p w14:paraId="73928F4B" w14:textId="58902CC7" w:rsidR="00EA7CAC" w:rsidRDefault="00EA7CAC" w:rsidP="00EA7CAC">
      <w:pPr>
        <w:tabs>
          <w:tab w:val="right" w:leader="dot" w:pos="8789"/>
        </w:tabs>
        <w:ind w:firstLine="0"/>
        <w:rPr>
          <w:sz w:val="20"/>
          <w:lang w:val="sl-SI"/>
        </w:rPr>
      </w:pPr>
    </w:p>
    <w:p w14:paraId="75058E0F" w14:textId="77777777" w:rsidR="00EA7CAC" w:rsidRPr="00A90B1A" w:rsidRDefault="00EA7CAC" w:rsidP="00EA7CAC">
      <w:pPr>
        <w:ind w:firstLine="0"/>
        <w:jc w:val="left"/>
        <w:rPr>
          <w:rFonts w:ascii="Tahoma" w:hAnsi="Tahoma" w:cs="Tahoma"/>
          <w:b/>
          <w:bCs/>
          <w:smallCaps/>
          <w:sz w:val="32"/>
          <w:lang w:val="sr-Cyrl-BA"/>
        </w:rPr>
      </w:pPr>
      <w:r>
        <w:rPr>
          <w:rFonts w:ascii="Tahoma" w:hAnsi="Tahoma" w:cs="Tahoma"/>
          <w:b/>
          <w:bCs/>
          <w:smallCaps/>
          <w:sz w:val="32"/>
          <w:lang w:val="sr-Cyrl-BA"/>
        </w:rPr>
        <w:t>Списак слика</w:t>
      </w:r>
    </w:p>
    <w:p w14:paraId="7127DD71" w14:textId="77777777" w:rsidR="00EA7CAC" w:rsidRDefault="00EA7CAC" w:rsidP="00EA7CAC">
      <w:pPr>
        <w:rPr>
          <w:lang w:val="sl-SI"/>
        </w:rPr>
      </w:pPr>
    </w:p>
    <w:p w14:paraId="6632B235" w14:textId="367A6625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hr-HR"/>
        </w:rPr>
        <w:fldChar w:fldCharType="begin"/>
      </w:r>
      <w:r>
        <w:rPr>
          <w:lang w:val="hr-HR"/>
        </w:rPr>
        <w:instrText xml:space="preserve"> TOC \c "Слика" </w:instrText>
      </w:r>
      <w:r>
        <w:rPr>
          <w:lang w:val="hr-HR"/>
        </w:rPr>
        <w:fldChar w:fldCharType="separate"/>
      </w:r>
      <w:r>
        <w:rPr>
          <w:noProof/>
        </w:rPr>
        <w:t xml:space="preserve">Слика 1    </w:t>
      </w:r>
      <w:r w:rsidRPr="00DA6C96">
        <w:rPr>
          <w:noProof/>
          <w:lang w:val="sr-Cyrl-BA"/>
        </w:rPr>
        <w:t>Компајлер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1EB76AB" w14:textId="61238C36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2</w:t>
      </w:r>
      <w:r w:rsidRPr="00DA6C96">
        <w:rPr>
          <w:noProof/>
          <w:lang w:val="sr-Cyrl-BA"/>
        </w:rPr>
        <w:t xml:space="preserve">    Улазна датотека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3448AE" w14:textId="466454C4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3</w:t>
      </w:r>
      <w:r w:rsidRPr="00DA6C96">
        <w:rPr>
          <w:noProof/>
          <w:lang w:val="sr-Cyrl-BA"/>
        </w:rPr>
        <w:t xml:space="preserve">    Излазна датотека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D4E46C" w14:textId="493C128A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4</w:t>
      </w:r>
      <w:r w:rsidRPr="00DA6C96">
        <w:rPr>
          <w:noProof/>
          <w:lang w:val="sr-Cyrl-BA"/>
        </w:rPr>
        <w:t xml:space="preserve">    Формула за анализу животног вијека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B4BD953" w14:textId="1B7D067F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5</w:t>
      </w:r>
      <w:r w:rsidRPr="00DA6C96">
        <w:rPr>
          <w:noProof/>
          <w:lang w:val="sr-Cyrl-BA"/>
        </w:rPr>
        <w:t xml:space="preserve">    Алгоритам анализе животног вијека промјенљивих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7DD4582" w14:textId="79B8A5A4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6</w:t>
      </w:r>
      <w:r w:rsidRPr="00DA6C96">
        <w:rPr>
          <w:noProof/>
          <w:lang w:val="sr-Cyrl-BA"/>
        </w:rPr>
        <w:t xml:space="preserve">    Симулација програма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C0458B" w14:textId="7E872A58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7</w:t>
      </w:r>
      <w:r w:rsidRPr="00DA6C96">
        <w:rPr>
          <w:noProof/>
          <w:lang w:val="sr-Cyrl-BA"/>
        </w:rPr>
        <w:t xml:space="preserve">    Успјешно превођење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138E3F9" w14:textId="5DE34E80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8</w:t>
      </w:r>
      <w:r w:rsidRPr="00DA6C96">
        <w:rPr>
          <w:noProof/>
          <w:lang w:val="sr-Cyrl-BA"/>
        </w:rPr>
        <w:t xml:space="preserve">    Кодови успјешних превода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8EB8AC" w14:textId="42581B69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9</w:t>
      </w:r>
      <w:r w:rsidRPr="00DA6C96">
        <w:rPr>
          <w:noProof/>
          <w:lang w:val="sr-Cyrl-BA"/>
        </w:rPr>
        <w:t xml:space="preserve">    Недовољан број регистара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4F89EF" w14:textId="45EC4489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10</w:t>
      </w:r>
      <w:r w:rsidRPr="00DA6C96">
        <w:rPr>
          <w:noProof/>
          <w:lang w:val="sr-Cyrl-BA"/>
        </w:rPr>
        <w:t xml:space="preserve">    Лексичке и синтаксне грешке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6B5B6F" w14:textId="29CB3E46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11</w:t>
      </w:r>
      <w:r w:rsidRPr="00DA6C96">
        <w:rPr>
          <w:noProof/>
          <w:lang w:val="sr-Cyrl-BA"/>
        </w:rPr>
        <w:t xml:space="preserve">    Дупликати имена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39F815A" w14:textId="2143BB92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12</w:t>
      </w:r>
      <w:r w:rsidRPr="00DA6C96">
        <w:rPr>
          <w:noProof/>
          <w:lang w:val="sr-Cyrl-BA"/>
        </w:rPr>
        <w:t xml:space="preserve">    Непостојећи елементи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9320CDF" w14:textId="5CAA3201" w:rsidR="00EA7CAC" w:rsidRDefault="00EA7CAC">
      <w:pPr>
        <w:pStyle w:val="TableofFigures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Слика 13</w:t>
      </w:r>
      <w:r w:rsidRPr="00DA6C96">
        <w:rPr>
          <w:noProof/>
          <w:lang w:val="sr-Cyrl-BA"/>
        </w:rPr>
        <w:t xml:space="preserve">    Погрешно име промјенљивих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_Toc43049297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12A3F0" w14:textId="5024A32C" w:rsidR="00EA7CAC" w:rsidRDefault="00EA7CAC" w:rsidP="00EA7CAC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lang w:val="hr-HR"/>
        </w:rPr>
        <w:fldChar w:fldCharType="end"/>
      </w:r>
    </w:p>
    <w:p w14:paraId="2A4FEEDE" w14:textId="77777777" w:rsidR="00EA7CAC" w:rsidRDefault="00EA7CAC" w:rsidP="00EA7CAC">
      <w:pPr>
        <w:rPr>
          <w:sz w:val="20"/>
          <w:lang w:val="sl-SI"/>
        </w:rPr>
      </w:pPr>
    </w:p>
    <w:p w14:paraId="71B03AD4" w14:textId="3AECD263" w:rsidR="00EA7CAC" w:rsidRPr="00EA7CAC" w:rsidRDefault="00EA7CAC" w:rsidP="00EA7CAC">
      <w:pPr>
        <w:ind w:firstLine="0"/>
        <w:rPr>
          <w:sz w:val="20"/>
          <w:lang w:val="sr-Cyrl-CS"/>
        </w:rPr>
        <w:sectPr w:rsidR="00EA7CAC" w:rsidRPr="00EA7CAC" w:rsidSect="0037042F">
          <w:headerReference w:type="default" r:id="rId9"/>
          <w:pgSz w:w="11907" w:h="16840" w:code="9"/>
          <w:pgMar w:top="1134" w:right="851" w:bottom="1134" w:left="1701" w:header="567" w:footer="567" w:gutter="0"/>
          <w:pgNumType w:fmt="upperRoman"/>
          <w:cols w:space="720"/>
        </w:sectPr>
      </w:pPr>
    </w:p>
    <w:p w14:paraId="11F09DBA" w14:textId="77777777" w:rsidR="00517A6A" w:rsidRDefault="00A34AED">
      <w:pPr>
        <w:pStyle w:val="Heading1"/>
      </w:pPr>
      <w:bookmarkStart w:id="0" w:name="_Toc43049215"/>
      <w:r>
        <w:rPr>
          <w:lang w:val="sr-Cyrl-BA"/>
        </w:rPr>
        <w:lastRenderedPageBreak/>
        <w:t>Увод</w:t>
      </w:r>
      <w:bookmarkEnd w:id="0"/>
    </w:p>
    <w:p w14:paraId="56DFB1D9" w14:textId="6C7B0E0E" w:rsidR="00517A6A" w:rsidRDefault="00BA1B14" w:rsidP="00CA7954">
      <w:pPr>
        <w:pStyle w:val="Heading2"/>
      </w:pPr>
      <w:bookmarkStart w:id="1" w:name="_Toc43049216"/>
      <w:r>
        <w:rPr>
          <w:lang w:val="sr-Cyrl-BA"/>
        </w:rPr>
        <w:t>Д</w:t>
      </w:r>
      <w:r w:rsidR="00787E08">
        <w:rPr>
          <w:lang w:val="sr-Cyrl-BA"/>
        </w:rPr>
        <w:t>ефиниција</w:t>
      </w:r>
      <w:r w:rsidR="00452FA0">
        <w:rPr>
          <w:lang w:val="sr-Cyrl-BA"/>
        </w:rPr>
        <w:t xml:space="preserve"> </w:t>
      </w:r>
      <w:r w:rsidR="00162A06">
        <w:rPr>
          <w:lang w:val="sr-Cyrl-BA"/>
        </w:rPr>
        <w:t>превођења програма</w:t>
      </w:r>
      <w:bookmarkEnd w:id="1"/>
    </w:p>
    <w:p w14:paraId="1BB7532F" w14:textId="339CCEE7" w:rsidR="00A30CF3" w:rsidRDefault="00A30CF3" w:rsidP="00C5547C">
      <w:pPr>
        <w:pStyle w:val="NormalWeb"/>
        <w:shd w:val="clear" w:color="auto" w:fill="FFFFFF"/>
        <w:spacing w:before="120" w:after="120" w:line="360" w:lineRule="auto"/>
        <w:ind w:firstLine="720"/>
        <w:jc w:val="both"/>
        <w:rPr>
          <w:color w:val="202122"/>
          <w:shd w:val="clear" w:color="auto" w:fill="FFFFFF"/>
          <w:lang w:val="sr-Cyrl-BA"/>
        </w:rPr>
      </w:pPr>
      <w:r>
        <w:rPr>
          <w:color w:val="202122"/>
          <w:shd w:val="clear" w:color="auto" w:fill="FFFFFF"/>
          <w:lang w:val="sr-Cyrl-BA"/>
        </w:rPr>
        <w:t>П</w:t>
      </w:r>
      <w:r w:rsidRPr="00A30CF3">
        <w:rPr>
          <w:color w:val="202122"/>
          <w:shd w:val="clear" w:color="auto" w:fill="FFFFFF"/>
          <w:lang w:val="sr-Cyrl-BA"/>
        </w:rPr>
        <w:t xml:space="preserve">рограмски преводилац (енгл. </w:t>
      </w:r>
      <w:r w:rsidRPr="00E15460">
        <w:rPr>
          <w:i/>
          <w:iCs/>
          <w:color w:val="202122"/>
          <w:shd w:val="clear" w:color="auto" w:fill="FFFFFF"/>
          <w:lang w:val="sr-Cyrl-BA"/>
        </w:rPr>
        <w:t>Compiler</w:t>
      </w:r>
      <w:r w:rsidRPr="00A30CF3">
        <w:rPr>
          <w:color w:val="202122"/>
          <w:shd w:val="clear" w:color="auto" w:fill="FFFFFF"/>
          <w:lang w:val="sr-Cyrl-BA"/>
        </w:rPr>
        <w:t>) је рачунарски програм (или низ програма) који трансформише код једног програмског језика у други програмски језик.</w:t>
      </w:r>
      <w:r>
        <w:rPr>
          <w:color w:val="202122"/>
          <w:shd w:val="clear" w:color="auto" w:fill="FFFFFF"/>
          <w:lang w:val="sr-Cyrl-BA"/>
        </w:rPr>
        <w:t xml:space="preserve"> Тај п</w:t>
      </w:r>
      <w:r w:rsidRPr="00A30CF3">
        <w:rPr>
          <w:color w:val="202122"/>
          <w:shd w:val="clear" w:color="auto" w:fill="FFFFFF"/>
          <w:lang w:val="sr-Cyrl-BA"/>
        </w:rPr>
        <w:t>роцес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A30CF3">
        <w:rPr>
          <w:color w:val="202122"/>
          <w:shd w:val="clear" w:color="auto" w:fill="FFFFFF"/>
          <w:lang w:val="sr-Cyrl-BA"/>
        </w:rPr>
        <w:t>се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A30CF3">
        <w:rPr>
          <w:color w:val="202122"/>
          <w:shd w:val="clear" w:color="auto" w:fill="FFFFFF"/>
          <w:lang w:val="sr-Cyrl-BA"/>
        </w:rPr>
        <w:t>обично одвија кроз дв</w:t>
      </w:r>
      <w:r>
        <w:rPr>
          <w:color w:val="202122"/>
          <w:shd w:val="clear" w:color="auto" w:fill="FFFFFF"/>
          <w:lang w:val="sr-Cyrl-BA"/>
        </w:rPr>
        <w:t>иј</w:t>
      </w:r>
      <w:r w:rsidRPr="00A30CF3">
        <w:rPr>
          <w:color w:val="202122"/>
          <w:shd w:val="clear" w:color="auto" w:fill="FFFFFF"/>
          <w:lang w:val="sr-Cyrl-BA"/>
        </w:rPr>
        <w:t>е главне етапе: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A30CF3">
        <w:rPr>
          <w:color w:val="202122"/>
          <w:shd w:val="clear" w:color="auto" w:fill="FFFFFF"/>
          <w:lang w:val="sr-Cyrl-BA"/>
        </w:rPr>
        <w:t xml:space="preserve">анализу изворног кода </w:t>
      </w:r>
      <w:r w:rsidR="00BA4A37">
        <w:rPr>
          <w:color w:val="202122"/>
          <w:shd w:val="clear" w:color="auto" w:fill="FFFFFF"/>
          <w:lang w:val="sr-Cyrl-BA"/>
        </w:rPr>
        <w:t>(</w:t>
      </w:r>
      <w:r w:rsidR="00BA4A37" w:rsidRPr="00E15460">
        <w:rPr>
          <w:i/>
          <w:iCs/>
          <w:color w:val="202122"/>
          <w:shd w:val="clear" w:color="auto" w:fill="FFFFFF"/>
          <w:lang w:val="sr-Cyrl-BA"/>
        </w:rPr>
        <w:t>front end</w:t>
      </w:r>
      <w:r w:rsidR="00BA4A37">
        <w:rPr>
          <w:color w:val="202122"/>
          <w:shd w:val="clear" w:color="auto" w:fill="FFFFFF"/>
          <w:lang w:val="sr-Cyrl-BA"/>
        </w:rPr>
        <w:t xml:space="preserve">) </w:t>
      </w:r>
      <w:r w:rsidRPr="00A30CF3">
        <w:rPr>
          <w:color w:val="202122"/>
          <w:shd w:val="clear" w:color="auto" w:fill="FFFFFF"/>
          <w:lang w:val="sr-Cyrl-BA"/>
        </w:rPr>
        <w:t>и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A30CF3">
        <w:rPr>
          <w:color w:val="202122"/>
          <w:shd w:val="clear" w:color="auto" w:fill="FFFFFF"/>
          <w:lang w:val="sr-Cyrl-BA"/>
        </w:rPr>
        <w:t>синтезу објектног кода</w:t>
      </w:r>
      <w:r w:rsidR="00BA4A37">
        <w:rPr>
          <w:color w:val="202122"/>
          <w:shd w:val="clear" w:color="auto" w:fill="FFFFFF"/>
          <w:lang w:val="sr-Cyrl-BA"/>
        </w:rPr>
        <w:t xml:space="preserve"> (</w:t>
      </w:r>
      <w:r w:rsidR="00BA4A37" w:rsidRPr="00E15460">
        <w:rPr>
          <w:i/>
          <w:iCs/>
          <w:color w:val="202122"/>
          <w:shd w:val="clear" w:color="auto" w:fill="FFFFFF"/>
          <w:lang w:val="sr-Latn-CS"/>
        </w:rPr>
        <w:t>back end</w:t>
      </w:r>
      <w:r w:rsidR="00BA4A37">
        <w:rPr>
          <w:color w:val="202122"/>
          <w:shd w:val="clear" w:color="auto" w:fill="FFFFFF"/>
          <w:lang w:val="sr-Cyrl-BA"/>
        </w:rPr>
        <w:t>)</w:t>
      </w:r>
      <w:r w:rsidRPr="00A30CF3">
        <w:rPr>
          <w:color w:val="202122"/>
          <w:shd w:val="clear" w:color="auto" w:fill="FFFFFF"/>
          <w:lang w:val="sr-Cyrl-BA"/>
        </w:rPr>
        <w:t>.</w:t>
      </w:r>
      <w:r>
        <w:rPr>
          <w:color w:val="202122"/>
          <w:shd w:val="clear" w:color="auto" w:fill="FFFFFF"/>
          <w:lang w:val="sr-Cyrl-BA"/>
        </w:rPr>
        <w:t xml:space="preserve"> </w:t>
      </w:r>
    </w:p>
    <w:p w14:paraId="0BE38218" w14:textId="77777777" w:rsidR="00EF1AD4" w:rsidRDefault="00EF1AD4" w:rsidP="00EF1AD4">
      <w:pPr>
        <w:pStyle w:val="NormalWeb"/>
        <w:keepNext/>
        <w:shd w:val="clear" w:color="auto" w:fill="FFFFFF"/>
        <w:spacing w:before="120" w:after="120"/>
        <w:jc w:val="center"/>
      </w:pPr>
      <w:r w:rsidRPr="00EF1AD4">
        <w:rPr>
          <w:noProof/>
          <w:color w:val="202122"/>
          <w:shd w:val="clear" w:color="auto" w:fill="FFFFFF"/>
          <w:lang w:val="sr-Cyrl-BA"/>
        </w:rPr>
        <w:drawing>
          <wp:inline distT="0" distB="0" distL="0" distR="0" wp14:anchorId="1EF2C435" wp14:editId="06B9D616">
            <wp:extent cx="3086100" cy="247353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3"/>
                    <a:stretch/>
                  </pic:blipFill>
                  <pic:spPr bwMode="auto">
                    <a:xfrm>
                      <a:off x="0" y="0"/>
                      <a:ext cx="3152759" cy="252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467E" w14:textId="224C2EF3" w:rsidR="00EF1AD4" w:rsidRDefault="00EF1AD4" w:rsidP="00EF1AD4">
      <w:pPr>
        <w:pStyle w:val="Caption"/>
        <w:rPr>
          <w:color w:val="202122"/>
          <w:shd w:val="clear" w:color="auto" w:fill="FFFFFF"/>
          <w:lang w:val="sr-Cyrl-BA"/>
        </w:rPr>
      </w:pPr>
      <w:bookmarkStart w:id="2" w:name="_Toc43049285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1</w:t>
      </w:r>
      <w:r>
        <w:fldChar w:fldCharType="end"/>
      </w:r>
      <w:r>
        <w:t xml:space="preserve">    </w:t>
      </w:r>
      <w:r>
        <w:rPr>
          <w:lang w:val="sr-Cyrl-BA"/>
        </w:rPr>
        <w:t>Компајлер</w:t>
      </w:r>
      <w:bookmarkEnd w:id="2"/>
    </w:p>
    <w:p w14:paraId="402F46F8" w14:textId="77777777" w:rsidR="00CD693E" w:rsidRDefault="00A30CF3" w:rsidP="00C5547C">
      <w:pPr>
        <w:pStyle w:val="NormalWeb"/>
        <w:shd w:val="clear" w:color="auto" w:fill="FFFFFF"/>
        <w:spacing w:before="120" w:after="120" w:line="360" w:lineRule="auto"/>
        <w:ind w:firstLine="720"/>
        <w:jc w:val="both"/>
        <w:rPr>
          <w:color w:val="202122"/>
          <w:shd w:val="clear" w:color="auto" w:fill="FFFFFF"/>
          <w:lang w:val="sr-Cyrl-BA"/>
        </w:rPr>
      </w:pPr>
      <w:r w:rsidRPr="00A30CF3">
        <w:rPr>
          <w:color w:val="202122"/>
          <w:shd w:val="clear" w:color="auto" w:fill="FFFFFF"/>
          <w:lang w:val="sr-Cyrl-BA"/>
        </w:rPr>
        <w:t>У етапи анализе</w:t>
      </w:r>
      <w:r w:rsidR="00CD693E">
        <w:rPr>
          <w:color w:val="202122"/>
          <w:shd w:val="clear" w:color="auto" w:fill="FFFFFF"/>
          <w:lang w:val="sr-Cyrl-BA"/>
        </w:rPr>
        <w:t xml:space="preserve"> (разумијевања кода)</w:t>
      </w:r>
      <w:r w:rsidRPr="00A30CF3">
        <w:rPr>
          <w:color w:val="202122"/>
          <w:shd w:val="clear" w:color="auto" w:fill="FFFFFF"/>
          <w:lang w:val="sr-Cyrl-BA"/>
        </w:rPr>
        <w:t>, изворни програм се преводи у одређену посредну репрезентацију</w:t>
      </w:r>
      <w:r w:rsidR="00BA4A37">
        <w:rPr>
          <w:color w:val="202122"/>
          <w:shd w:val="clear" w:color="auto" w:fill="FFFFFF"/>
          <w:lang w:val="sr-Cyrl-BA"/>
        </w:rPr>
        <w:t xml:space="preserve"> (међукод)</w:t>
      </w:r>
      <w:r w:rsidRPr="00A30CF3">
        <w:rPr>
          <w:color w:val="202122"/>
          <w:shd w:val="clear" w:color="auto" w:fill="FFFFFF"/>
          <w:lang w:val="sr-Cyrl-BA"/>
        </w:rPr>
        <w:t xml:space="preserve">, која је погодна за даље манипулисање. </w:t>
      </w:r>
      <w:r w:rsidR="00CD693E">
        <w:rPr>
          <w:color w:val="202122"/>
          <w:shd w:val="clear" w:color="auto" w:fill="FFFFFF"/>
          <w:lang w:val="sr-Cyrl-BA"/>
        </w:rPr>
        <w:t xml:space="preserve">Ова етапа се може подијелити у </w:t>
      </w:r>
      <w:r w:rsidR="00CD693E" w:rsidRPr="00FA5FDE">
        <w:rPr>
          <w:color w:val="202122"/>
          <w:shd w:val="clear" w:color="auto" w:fill="FFFFFF"/>
          <w:lang w:val="sr-Cyrl-BA"/>
        </w:rPr>
        <w:t>три фазе:</w:t>
      </w:r>
      <w:r w:rsidR="00CD693E">
        <w:rPr>
          <w:color w:val="202122"/>
          <w:shd w:val="clear" w:color="auto" w:fill="FFFFFF"/>
          <w:lang w:val="sr-Cyrl-BA"/>
        </w:rPr>
        <w:t xml:space="preserve"> </w:t>
      </w:r>
      <w:r w:rsidR="00CD693E" w:rsidRPr="00FA5FDE">
        <w:rPr>
          <w:color w:val="202122"/>
          <w:shd w:val="clear" w:color="auto" w:fill="FFFFFF"/>
          <w:lang w:val="sr-Cyrl-BA"/>
        </w:rPr>
        <w:t>лексичку</w:t>
      </w:r>
      <w:r w:rsidR="00CD693E">
        <w:rPr>
          <w:color w:val="202122"/>
          <w:shd w:val="clear" w:color="auto" w:fill="FFFFFF"/>
          <w:lang w:val="sr-Cyrl-BA"/>
        </w:rPr>
        <w:t xml:space="preserve">, </w:t>
      </w:r>
      <w:r w:rsidR="00CD693E" w:rsidRPr="00FA5FDE">
        <w:rPr>
          <w:color w:val="202122"/>
          <w:shd w:val="clear" w:color="auto" w:fill="FFFFFF"/>
          <w:lang w:val="sr-Cyrl-BA"/>
        </w:rPr>
        <w:t>синтак</w:t>
      </w:r>
      <w:r w:rsidR="00CD693E">
        <w:rPr>
          <w:color w:val="202122"/>
          <w:shd w:val="clear" w:color="auto" w:fill="FFFFFF"/>
          <w:lang w:val="sr-Cyrl-BA"/>
        </w:rPr>
        <w:t>сн</w:t>
      </w:r>
      <w:r w:rsidR="00CD693E" w:rsidRPr="00FA5FDE">
        <w:rPr>
          <w:color w:val="202122"/>
          <w:shd w:val="clear" w:color="auto" w:fill="FFFFFF"/>
          <w:lang w:val="sr-Cyrl-BA"/>
        </w:rPr>
        <w:t xml:space="preserve">у </w:t>
      </w:r>
      <w:r w:rsidR="00CD693E">
        <w:rPr>
          <w:color w:val="202122"/>
          <w:shd w:val="clear" w:color="auto" w:fill="FFFFFF"/>
          <w:lang w:val="sr-Cyrl-BA"/>
        </w:rPr>
        <w:t xml:space="preserve">и </w:t>
      </w:r>
      <w:r w:rsidR="00CD693E" w:rsidRPr="00FA5FDE">
        <w:rPr>
          <w:color w:val="202122"/>
          <w:shd w:val="clear" w:color="auto" w:fill="FFFFFF"/>
          <w:lang w:val="sr-Cyrl-BA"/>
        </w:rPr>
        <w:t>семантичку анализу</w:t>
      </w:r>
      <w:r w:rsidR="00CD693E">
        <w:rPr>
          <w:color w:val="202122"/>
          <w:shd w:val="clear" w:color="auto" w:fill="FFFFFF"/>
          <w:lang w:val="sr-Cyrl-BA"/>
        </w:rPr>
        <w:t xml:space="preserve">. </w:t>
      </w:r>
    </w:p>
    <w:p w14:paraId="56FB1EC2" w14:textId="7AD7DFA6" w:rsidR="00635229" w:rsidRDefault="00BA4A37" w:rsidP="00C5547C">
      <w:pPr>
        <w:pStyle w:val="NormalWeb"/>
        <w:shd w:val="clear" w:color="auto" w:fill="FFFFFF"/>
        <w:spacing w:before="0" w:beforeAutospacing="0" w:after="120" w:line="360" w:lineRule="auto"/>
        <w:ind w:firstLine="720"/>
        <w:jc w:val="both"/>
        <w:rPr>
          <w:color w:val="202122"/>
          <w:shd w:val="clear" w:color="auto" w:fill="FFFFFF"/>
          <w:lang w:val="sr-Cyrl-BA"/>
        </w:rPr>
      </w:pPr>
      <w:r>
        <w:rPr>
          <w:color w:val="202122"/>
          <w:shd w:val="clear" w:color="auto" w:fill="FFFFFF"/>
          <w:lang w:val="sr-Cyrl-BA"/>
        </w:rPr>
        <w:t xml:space="preserve">Међукод </w:t>
      </w:r>
      <w:r w:rsidRPr="002C5E35">
        <w:rPr>
          <w:color w:val="202122"/>
          <w:shd w:val="clear" w:color="auto" w:fill="FFFFFF"/>
          <w:lang w:val="sr-Latn-CS"/>
        </w:rPr>
        <w:t xml:space="preserve">је обично дизајниран да изведе оптимизацију на форми различитој од изворног или </w:t>
      </w:r>
      <w:r>
        <w:rPr>
          <w:color w:val="202122"/>
          <w:shd w:val="clear" w:color="auto" w:fill="FFFFFF"/>
          <w:lang w:val="sr-Cyrl-BA"/>
        </w:rPr>
        <w:t>одредишног</w:t>
      </w:r>
      <w:r w:rsidRPr="002C5E35">
        <w:rPr>
          <w:color w:val="202122"/>
          <w:shd w:val="clear" w:color="auto" w:fill="FFFFFF"/>
          <w:lang w:val="sr-Latn-CS"/>
        </w:rPr>
        <w:t xml:space="preserve"> кода. Ова независност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2C5E35">
        <w:rPr>
          <w:color w:val="202122"/>
          <w:shd w:val="clear" w:color="auto" w:fill="FFFFFF"/>
          <w:lang w:val="sr-Latn-CS"/>
        </w:rPr>
        <w:t xml:space="preserve">има за циљ да омогући да генеричке </w:t>
      </w:r>
      <w:r w:rsidRPr="002C5E35">
        <w:rPr>
          <w:color w:val="202122"/>
          <w:shd w:val="clear" w:color="auto" w:fill="FFFFFF"/>
          <w:lang w:val="sr-Latn-CS"/>
        </w:rPr>
        <w:lastRenderedPageBreak/>
        <w:t>оптимизације буду под</w:t>
      </w:r>
      <w:r>
        <w:rPr>
          <w:color w:val="202122"/>
          <w:shd w:val="clear" w:color="auto" w:fill="FFFFFF"/>
          <w:lang w:val="sr-Cyrl-BA"/>
        </w:rPr>
        <w:t>иј</w:t>
      </w:r>
      <w:r w:rsidRPr="002C5E35">
        <w:rPr>
          <w:color w:val="202122"/>
          <w:shd w:val="clear" w:color="auto" w:fill="FFFFFF"/>
          <w:lang w:val="sr-Latn-CS"/>
        </w:rPr>
        <w:t xml:space="preserve">ељене између верзија </w:t>
      </w:r>
      <w:r>
        <w:rPr>
          <w:color w:val="202122"/>
          <w:shd w:val="clear" w:color="auto" w:fill="FFFFFF"/>
          <w:lang w:val="sr-Cyrl-BA"/>
        </w:rPr>
        <w:t>компајлера</w:t>
      </w:r>
      <w:r w:rsidRPr="002C5E35">
        <w:rPr>
          <w:color w:val="202122"/>
          <w:shd w:val="clear" w:color="auto" w:fill="FFFFFF"/>
          <w:lang w:val="sr-Latn-CS"/>
        </w:rPr>
        <w:t xml:space="preserve"> подржавајући разне језике и циљне процесоре.</w:t>
      </w:r>
      <w:r>
        <w:rPr>
          <w:color w:val="202122"/>
          <w:shd w:val="clear" w:color="auto" w:fill="FFFFFF"/>
          <w:lang w:val="sr-Cyrl-BA"/>
        </w:rPr>
        <w:t xml:space="preserve"> </w:t>
      </w:r>
    </w:p>
    <w:p w14:paraId="2F49E15D" w14:textId="61F815AD" w:rsidR="00A30CF3" w:rsidRDefault="00CD693E" w:rsidP="00C5547C">
      <w:pPr>
        <w:pStyle w:val="NormalWeb"/>
        <w:shd w:val="clear" w:color="auto" w:fill="FFFFFF"/>
        <w:spacing w:before="0" w:beforeAutospacing="0" w:after="120" w:line="360" w:lineRule="auto"/>
        <w:ind w:firstLine="720"/>
        <w:jc w:val="both"/>
        <w:rPr>
          <w:color w:val="202122"/>
          <w:shd w:val="clear" w:color="auto" w:fill="FFFFFF"/>
          <w:lang w:val="sr-Cyrl-BA"/>
        </w:rPr>
      </w:pPr>
      <w:r w:rsidRPr="00CD693E">
        <w:rPr>
          <w:color w:val="202122"/>
          <w:shd w:val="clear" w:color="auto" w:fill="FFFFFF"/>
          <w:lang w:val="sr-Cyrl-BA"/>
        </w:rPr>
        <w:t>Етапа синтезе, која има за циљ да од међурепрезентације кода креира програм</w:t>
      </w:r>
      <w:r>
        <w:rPr>
          <w:color w:val="202122"/>
          <w:shd w:val="clear" w:color="auto" w:fill="FFFFFF"/>
          <w:lang w:val="sr-Cyrl-BA"/>
        </w:rPr>
        <w:t>,</w:t>
      </w:r>
      <w:r w:rsidRPr="00CD693E">
        <w:rPr>
          <w:color w:val="202122"/>
          <w:shd w:val="clear" w:color="auto" w:fill="FFFFFF"/>
          <w:lang w:val="sr-Cyrl-BA"/>
        </w:rPr>
        <w:t xml:space="preserve"> представља процес који узима у обзир излазни језик, који је најчешће машински</w:t>
      </w:r>
      <w:r>
        <w:rPr>
          <w:color w:val="202122"/>
          <w:shd w:val="clear" w:color="auto" w:fill="FFFFFF"/>
          <w:lang w:val="sr-Cyrl-BA"/>
        </w:rPr>
        <w:t xml:space="preserve"> </w:t>
      </w:r>
      <w:r w:rsidRPr="00CD693E">
        <w:rPr>
          <w:color w:val="202122"/>
          <w:shd w:val="clear" w:color="auto" w:fill="FFFFFF"/>
          <w:lang w:val="sr-Cyrl-BA"/>
        </w:rPr>
        <w:t>језик или асемблерски језик, архитектуру рачунара на којој се врши превођење, окружење под којим се извршава и др. Д</w:t>
      </w:r>
      <w:r>
        <w:rPr>
          <w:color w:val="202122"/>
          <w:shd w:val="clear" w:color="auto" w:fill="FFFFFF"/>
          <w:lang w:val="sr-Cyrl-BA"/>
        </w:rPr>
        <w:t>ије</w:t>
      </w:r>
      <w:r w:rsidRPr="00CD693E">
        <w:rPr>
          <w:color w:val="202122"/>
          <w:shd w:val="clear" w:color="auto" w:fill="FFFFFF"/>
          <w:lang w:val="sr-Cyrl-BA"/>
        </w:rPr>
        <w:t>ли се на три фазе:</w:t>
      </w:r>
      <w:r>
        <w:rPr>
          <w:color w:val="202122"/>
          <w:shd w:val="clear" w:color="auto" w:fill="FFFFFF"/>
          <w:lang w:val="sr-Cyrl-BA"/>
        </w:rPr>
        <w:t xml:space="preserve"> г</w:t>
      </w:r>
      <w:r w:rsidRPr="00CD693E">
        <w:rPr>
          <w:color w:val="202122"/>
          <w:shd w:val="clear" w:color="auto" w:fill="FFFFFF"/>
          <w:lang w:val="sr-Cyrl-BA"/>
        </w:rPr>
        <w:t>енерисање међукода</w:t>
      </w:r>
      <w:r>
        <w:rPr>
          <w:color w:val="202122"/>
          <w:shd w:val="clear" w:color="auto" w:fill="FFFFFF"/>
          <w:lang w:val="sr-Cyrl-BA"/>
        </w:rPr>
        <w:t>, о</w:t>
      </w:r>
      <w:r w:rsidRPr="00CD693E">
        <w:rPr>
          <w:color w:val="202122"/>
          <w:shd w:val="clear" w:color="auto" w:fill="FFFFFF"/>
          <w:lang w:val="sr-Cyrl-BA"/>
        </w:rPr>
        <w:t>птимизација међукода</w:t>
      </w:r>
      <w:r>
        <w:rPr>
          <w:color w:val="202122"/>
          <w:shd w:val="clear" w:color="auto" w:fill="FFFFFF"/>
          <w:lang w:val="sr-Cyrl-BA"/>
        </w:rPr>
        <w:t xml:space="preserve"> и г</w:t>
      </w:r>
      <w:r w:rsidRPr="00CD693E">
        <w:rPr>
          <w:color w:val="202122"/>
          <w:shd w:val="clear" w:color="auto" w:fill="FFFFFF"/>
          <w:lang w:val="sr-Cyrl-BA"/>
        </w:rPr>
        <w:t>енерисање извршног кода</w:t>
      </w:r>
      <w:r>
        <w:rPr>
          <w:color w:val="202122"/>
          <w:shd w:val="clear" w:color="auto" w:fill="FFFFFF"/>
          <w:lang w:val="sr-Cyrl-BA"/>
        </w:rPr>
        <w:t xml:space="preserve">. </w:t>
      </w:r>
    </w:p>
    <w:p w14:paraId="4F8EFDC8" w14:textId="020DDAC1" w:rsidR="003373FA" w:rsidRPr="00635229" w:rsidRDefault="00635229" w:rsidP="00C5547C">
      <w:pPr>
        <w:pStyle w:val="NormalWeb"/>
        <w:shd w:val="clear" w:color="auto" w:fill="FFFFFF"/>
        <w:spacing w:before="0" w:beforeAutospacing="0" w:after="120" w:line="360" w:lineRule="auto"/>
        <w:ind w:firstLine="720"/>
        <w:jc w:val="both"/>
        <w:rPr>
          <w:color w:val="202122"/>
          <w:shd w:val="clear" w:color="auto" w:fill="FFFFFF"/>
          <w:lang w:val="sr-Cyrl-BA"/>
        </w:rPr>
      </w:pPr>
      <w:r>
        <w:rPr>
          <w:color w:val="202122"/>
          <w:shd w:val="clear" w:color="auto" w:fill="FFFFFF"/>
          <w:lang w:val="sr-Cyrl-BA"/>
        </w:rPr>
        <w:t>Е</w:t>
      </w:r>
      <w:r w:rsidR="002B6372" w:rsidRPr="002B6372">
        <w:rPr>
          <w:color w:val="202122"/>
          <w:shd w:val="clear" w:color="auto" w:fill="FFFFFF"/>
          <w:lang w:val="sr-Cyrl-BA"/>
        </w:rPr>
        <w:t>фикасност комп</w:t>
      </w:r>
      <w:r>
        <w:rPr>
          <w:color w:val="202122"/>
          <w:shd w:val="clear" w:color="auto" w:fill="FFFFFF"/>
          <w:lang w:val="sr-Cyrl-BA"/>
        </w:rPr>
        <w:t>ајлера</w:t>
      </w:r>
      <w:r w:rsidR="002B6372" w:rsidRPr="002B6372">
        <w:rPr>
          <w:color w:val="202122"/>
          <w:shd w:val="clear" w:color="auto" w:fill="FFFFFF"/>
          <w:lang w:val="sr-Cyrl-BA"/>
        </w:rPr>
        <w:t xml:space="preserve"> да креира програм који ће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се брже извршавати не зависи нужно од времена које утроши у фази превођења. Другим р</w:t>
      </w:r>
      <w:r>
        <w:rPr>
          <w:color w:val="202122"/>
          <w:shd w:val="clear" w:color="auto" w:fill="FFFFFF"/>
          <w:lang w:val="sr-Cyrl-BA"/>
        </w:rPr>
        <w:t>иј</w:t>
      </w:r>
      <w:r w:rsidR="002B6372" w:rsidRPr="002B6372">
        <w:rPr>
          <w:color w:val="202122"/>
          <w:shd w:val="clear" w:color="auto" w:fill="FFFFFF"/>
          <w:lang w:val="sr-Cyrl-BA"/>
        </w:rPr>
        <w:t>ечима,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не мора да значи да ће један преводилац комп</w:t>
      </w:r>
      <w:r>
        <w:rPr>
          <w:color w:val="202122"/>
          <w:shd w:val="clear" w:color="auto" w:fill="FFFFFF"/>
          <w:lang w:val="sr-Cyrl-BA"/>
        </w:rPr>
        <w:t>ајлирати</w:t>
      </w:r>
      <w:r w:rsidR="002B6372" w:rsidRPr="002B6372">
        <w:rPr>
          <w:color w:val="202122"/>
          <w:shd w:val="clear" w:color="auto" w:fill="FFFFFF"/>
          <w:lang w:val="sr-Cyrl-BA"/>
        </w:rPr>
        <w:t xml:space="preserve"> бржи програм уколико је утрошио мање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времена за процес комп</w:t>
      </w:r>
      <w:r>
        <w:rPr>
          <w:color w:val="202122"/>
          <w:shd w:val="clear" w:color="auto" w:fill="FFFFFF"/>
          <w:lang w:val="sr-Cyrl-BA"/>
        </w:rPr>
        <w:t>ајлирања</w:t>
      </w:r>
      <w:r w:rsidR="002B6372" w:rsidRPr="002B6372">
        <w:rPr>
          <w:color w:val="202122"/>
          <w:shd w:val="clear" w:color="auto" w:fill="FFFFFF"/>
          <w:lang w:val="sr-Cyrl-BA"/>
        </w:rPr>
        <w:t xml:space="preserve"> од неког другог преводиоца. Чешћа је ситуација да, што је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преводилац боље конструисан, то он мора више посла да уради (тј. више времена да потроши)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приликом фазе ком</w:t>
      </w:r>
      <w:r>
        <w:rPr>
          <w:color w:val="202122"/>
          <w:shd w:val="clear" w:color="auto" w:fill="FFFFFF"/>
          <w:lang w:val="sr-Cyrl-BA"/>
        </w:rPr>
        <w:t>пајлирања</w:t>
      </w:r>
      <w:r w:rsidR="002B6372" w:rsidRPr="002B6372">
        <w:rPr>
          <w:color w:val="202122"/>
          <w:shd w:val="clear" w:color="auto" w:fill="FFFFFF"/>
          <w:lang w:val="sr-Cyrl-BA"/>
        </w:rPr>
        <w:t>, али су зато програми које он производи бржи. Дакле, то не значи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 xml:space="preserve">да је неопходно да </w:t>
      </w:r>
      <w:r>
        <w:rPr>
          <w:color w:val="202122"/>
          <w:shd w:val="clear" w:color="auto" w:fill="FFFFFF"/>
          <w:lang w:val="sr-Cyrl-BA"/>
        </w:rPr>
        <w:t xml:space="preserve">се </w:t>
      </w:r>
      <w:r w:rsidR="002B6372" w:rsidRPr="002B6372">
        <w:rPr>
          <w:color w:val="202122"/>
          <w:shd w:val="clear" w:color="auto" w:fill="FFFFFF"/>
          <w:lang w:val="sr-Cyrl-BA"/>
        </w:rPr>
        <w:t>комп</w:t>
      </w:r>
      <w:r>
        <w:rPr>
          <w:color w:val="202122"/>
          <w:shd w:val="clear" w:color="auto" w:fill="FFFFFF"/>
          <w:lang w:val="sr-Cyrl-BA"/>
        </w:rPr>
        <w:t>ајлери</w:t>
      </w:r>
      <w:r w:rsidR="002B6372" w:rsidRPr="002B6372">
        <w:rPr>
          <w:color w:val="202122"/>
          <w:shd w:val="clear" w:color="auto" w:fill="FFFFFF"/>
          <w:lang w:val="sr-Cyrl-BA"/>
        </w:rPr>
        <w:t xml:space="preserve"> пиш</w:t>
      </w:r>
      <w:r>
        <w:rPr>
          <w:color w:val="202122"/>
          <w:shd w:val="clear" w:color="auto" w:fill="FFFFFF"/>
          <w:lang w:val="sr-Cyrl-BA"/>
        </w:rPr>
        <w:t>у</w:t>
      </w:r>
      <w:r w:rsidR="002B6372" w:rsidRPr="002B6372">
        <w:rPr>
          <w:color w:val="202122"/>
          <w:shd w:val="clear" w:color="auto" w:fill="FFFFFF"/>
          <w:lang w:val="sr-Cyrl-BA"/>
        </w:rPr>
        <w:t xml:space="preserve"> у брзим програмским језицима, већ да </w:t>
      </w:r>
      <w:r>
        <w:rPr>
          <w:color w:val="202122"/>
          <w:shd w:val="clear" w:color="auto" w:fill="FFFFFF"/>
          <w:lang w:val="sr-Cyrl-BA"/>
        </w:rPr>
        <w:t xml:space="preserve">се </w:t>
      </w:r>
      <w:r w:rsidR="002B6372" w:rsidRPr="002B6372">
        <w:rPr>
          <w:color w:val="202122"/>
          <w:shd w:val="clear" w:color="auto" w:fill="FFFFFF"/>
          <w:lang w:val="sr-Cyrl-BA"/>
        </w:rPr>
        <w:t>пажљиво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конструиш</w:t>
      </w:r>
      <w:r>
        <w:rPr>
          <w:color w:val="202122"/>
          <w:shd w:val="clear" w:color="auto" w:fill="FFFFFF"/>
          <w:lang w:val="sr-Cyrl-BA"/>
        </w:rPr>
        <w:t>у</w:t>
      </w:r>
      <w:r w:rsidR="002B6372" w:rsidRPr="002B6372">
        <w:rPr>
          <w:color w:val="202122"/>
          <w:shd w:val="clear" w:color="auto" w:fill="FFFFFF"/>
          <w:lang w:val="sr-Cyrl-BA"/>
        </w:rPr>
        <w:t xml:space="preserve">. </w:t>
      </w:r>
      <w:r>
        <w:rPr>
          <w:color w:val="202122"/>
          <w:shd w:val="clear" w:color="auto" w:fill="FFFFFF"/>
          <w:lang w:val="sr-Cyrl-BA"/>
        </w:rPr>
        <w:t>С</w:t>
      </w:r>
      <w:r w:rsidR="002B6372" w:rsidRPr="002B6372">
        <w:rPr>
          <w:color w:val="202122"/>
          <w:shd w:val="clear" w:color="auto" w:fill="FFFFFF"/>
          <w:lang w:val="sr-Cyrl-BA"/>
        </w:rPr>
        <w:t>авремени ком</w:t>
      </w:r>
      <w:r>
        <w:rPr>
          <w:color w:val="202122"/>
          <w:shd w:val="clear" w:color="auto" w:fill="FFFFFF"/>
          <w:lang w:val="sr-Cyrl-BA"/>
        </w:rPr>
        <w:t>пајлери</w:t>
      </w:r>
      <w:r w:rsidR="002B6372" w:rsidRPr="002B6372">
        <w:rPr>
          <w:color w:val="202122"/>
          <w:shd w:val="clear" w:color="auto" w:fill="FFFFFF"/>
          <w:lang w:val="sr-Cyrl-BA"/>
        </w:rPr>
        <w:t xml:space="preserve"> се често ипак пишу у брзим програмским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језицима, као што су Ц</w:t>
      </w:r>
      <w:r>
        <w:rPr>
          <w:color w:val="202122"/>
          <w:shd w:val="clear" w:color="auto" w:fill="FFFFFF"/>
          <w:lang w:val="sr-Cyrl-BA"/>
        </w:rPr>
        <w:t>е</w:t>
      </w:r>
      <w:r w:rsidR="002B6372" w:rsidRPr="002B6372">
        <w:rPr>
          <w:color w:val="202122"/>
          <w:shd w:val="clear" w:color="auto" w:fill="FFFFFF"/>
          <w:lang w:val="sr-Cyrl-BA"/>
        </w:rPr>
        <w:t xml:space="preserve"> и Ц</w:t>
      </w:r>
      <w:r>
        <w:rPr>
          <w:color w:val="202122"/>
          <w:shd w:val="clear" w:color="auto" w:fill="FFFFFF"/>
          <w:lang w:val="sr-Cyrl-BA"/>
        </w:rPr>
        <w:t>е</w:t>
      </w:r>
      <w:r w:rsidR="002B6372" w:rsidRPr="002B6372">
        <w:rPr>
          <w:color w:val="202122"/>
          <w:shd w:val="clear" w:color="auto" w:fill="FFFFFF"/>
          <w:lang w:val="sr-Cyrl-BA"/>
        </w:rPr>
        <w:t>++ како би се, поред убрзања извршавања програма добило и на</w:t>
      </w:r>
      <w:r>
        <w:rPr>
          <w:color w:val="202122"/>
          <w:shd w:val="clear" w:color="auto" w:fill="FFFFFF"/>
          <w:lang w:val="sr-Cyrl-BA"/>
        </w:rPr>
        <w:t xml:space="preserve"> </w:t>
      </w:r>
      <w:r w:rsidR="002B6372" w:rsidRPr="002B6372">
        <w:rPr>
          <w:color w:val="202122"/>
          <w:shd w:val="clear" w:color="auto" w:fill="FFFFFF"/>
          <w:lang w:val="sr-Cyrl-BA"/>
        </w:rPr>
        <w:t>убрзању у фази превођења, односно, убрзању развоја софтвера</w:t>
      </w:r>
      <w:r>
        <w:rPr>
          <w:color w:val="202122"/>
          <w:shd w:val="clear" w:color="auto" w:fill="FFFFFF"/>
          <w:lang w:val="sr-Cyrl-BA"/>
        </w:rPr>
        <w:t>.</w:t>
      </w:r>
    </w:p>
    <w:p w14:paraId="6661558B" w14:textId="77F83840" w:rsidR="00C5547C" w:rsidRPr="00C5547C" w:rsidRDefault="00C51A68" w:rsidP="00C5547C">
      <w:pPr>
        <w:pStyle w:val="Heading2"/>
        <w:spacing w:line="276" w:lineRule="auto"/>
        <w:rPr>
          <w:lang w:val="sr-Cyrl-BA"/>
        </w:rPr>
      </w:pPr>
      <w:bookmarkStart w:id="3" w:name="_Toc43049217"/>
      <w:r>
        <w:rPr>
          <w:lang w:val="sr-Cyrl-BA"/>
        </w:rPr>
        <w:t>Задатак</w:t>
      </w:r>
      <w:bookmarkEnd w:id="3"/>
    </w:p>
    <w:p w14:paraId="580EFED4" w14:textId="15EFCF62" w:rsidR="00B42565" w:rsidRDefault="00635229" w:rsidP="00C5547C">
      <w:pPr>
        <w:spacing w:before="240"/>
        <w:ind w:firstLine="720"/>
        <w:rPr>
          <w:lang w:val="sr-Cyrl-BA"/>
        </w:rPr>
      </w:pPr>
      <w:r w:rsidRPr="00635229">
        <w:rPr>
          <w:lang w:val="sr-Cyrl-BA"/>
        </w:rPr>
        <w:t xml:space="preserve">У оквиру пројектног задатка потребно је реализовати МАВН преводилац који преводи програме са вишег асемблерског језика на основни </w:t>
      </w:r>
      <w:r w:rsidR="00E51060">
        <w:rPr>
          <w:lang w:val="sr-Cyrl-BA"/>
        </w:rPr>
        <w:t>МИПС</w:t>
      </w:r>
      <w:r w:rsidRPr="00635229">
        <w:rPr>
          <w:lang w:val="sr-Cyrl-BA"/>
        </w:rPr>
        <w:t xml:space="preserve"> 32</w:t>
      </w:r>
      <w:r w:rsidR="00E51060">
        <w:rPr>
          <w:lang w:val="sr-Cyrl-BA"/>
        </w:rPr>
        <w:t>-битни</w:t>
      </w:r>
      <w:r w:rsidRPr="00635229">
        <w:rPr>
          <w:lang w:val="sr-Cyrl-BA"/>
        </w:rPr>
        <w:t xml:space="preserve"> асемблерски језик. Преводилац треба да подржава детекцију лексичких, синтаксних и семантичких грешака као и генерисање одговарајућих изв</w:t>
      </w:r>
      <w:r w:rsidR="00B42565">
        <w:rPr>
          <w:lang w:val="sr-Cyrl-BA"/>
        </w:rPr>
        <w:t>ј</w:t>
      </w:r>
      <w:r w:rsidRPr="00635229">
        <w:rPr>
          <w:lang w:val="sr-Cyrl-BA"/>
        </w:rPr>
        <w:t xml:space="preserve">ештаја о евентуалним грешкама. Излаз из преводиоца треба да садржи коректан асемблерски код који је могуће извршавати на </w:t>
      </w:r>
      <w:r w:rsidR="00E51060">
        <w:rPr>
          <w:lang w:val="sr-Cyrl-BA"/>
        </w:rPr>
        <w:t>МИПС</w:t>
      </w:r>
      <w:r w:rsidRPr="00635229">
        <w:rPr>
          <w:lang w:val="sr-Cyrl-BA"/>
        </w:rPr>
        <w:t xml:space="preserve"> </w:t>
      </w:r>
      <w:r w:rsidR="00E51060">
        <w:rPr>
          <w:lang w:val="sr-Cyrl-BA"/>
        </w:rPr>
        <w:t>32-битној</w:t>
      </w:r>
      <w:r w:rsidRPr="00635229">
        <w:rPr>
          <w:lang w:val="sr-Cyrl-BA"/>
        </w:rPr>
        <w:t xml:space="preserve"> архитектури (симулатору)</w:t>
      </w:r>
      <w:r w:rsidR="00B42565">
        <w:rPr>
          <w:lang w:val="sr-Cyrl-BA"/>
        </w:rPr>
        <w:t xml:space="preserve">. </w:t>
      </w:r>
    </w:p>
    <w:p w14:paraId="084061B5" w14:textId="402B52D5" w:rsidR="00B42565" w:rsidRPr="00B42565" w:rsidRDefault="00B42565" w:rsidP="00C5547C">
      <w:pPr>
        <w:spacing w:before="240"/>
        <w:ind w:firstLine="720"/>
        <w:rPr>
          <w:lang w:val="sr-Cyrl-BA"/>
        </w:rPr>
      </w:pPr>
      <w:r w:rsidRPr="00B42565">
        <w:rPr>
          <w:lang w:val="sr-Cyrl-BA"/>
        </w:rPr>
        <w:t xml:space="preserve">МАВН (Мипс Асемблер Високог Нивоа) је алат који преводи програм написан на вишем асемблерском језику на основни </w:t>
      </w:r>
      <w:r w:rsidR="00E51060">
        <w:rPr>
          <w:lang w:val="sr-Cyrl-BA"/>
        </w:rPr>
        <w:t xml:space="preserve">МИПС </w:t>
      </w:r>
      <w:r w:rsidR="00E51060" w:rsidRPr="00B42565">
        <w:rPr>
          <w:lang w:val="sr-Cyrl-BA"/>
        </w:rPr>
        <w:t>32</w:t>
      </w:r>
      <w:r w:rsidR="00E51060">
        <w:rPr>
          <w:lang w:val="sr-Cyrl-BA"/>
        </w:rPr>
        <w:t xml:space="preserve">-битни </w:t>
      </w:r>
      <w:r w:rsidRPr="00B42565">
        <w:rPr>
          <w:lang w:val="sr-Cyrl-BA"/>
        </w:rPr>
        <w:t xml:space="preserve">асемблерски језик. Виши </w:t>
      </w:r>
      <w:r w:rsidR="00E51060">
        <w:rPr>
          <w:lang w:val="sr-Cyrl-BA"/>
        </w:rPr>
        <w:t>МИПС</w:t>
      </w:r>
      <w:r w:rsidRPr="00B42565">
        <w:rPr>
          <w:lang w:val="sr-Cyrl-BA"/>
        </w:rPr>
        <w:t xml:space="preserve"> асемблерски језик служи лакшем асемблерском програмирању јер уводи концепт регистарске пром</w:t>
      </w:r>
      <w:r>
        <w:rPr>
          <w:lang w:val="sr-Cyrl-BA"/>
        </w:rPr>
        <w:t>ј</w:t>
      </w:r>
      <w:r w:rsidRPr="00B42565">
        <w:rPr>
          <w:lang w:val="sr-Cyrl-BA"/>
        </w:rPr>
        <w:t>енљиве. Регистарске пром</w:t>
      </w:r>
      <w:r>
        <w:rPr>
          <w:lang w:val="sr-Cyrl-BA"/>
        </w:rPr>
        <w:t>ј</w:t>
      </w:r>
      <w:r w:rsidRPr="00B42565">
        <w:rPr>
          <w:lang w:val="sr-Cyrl-BA"/>
        </w:rPr>
        <w:t>енљиве омогућавају програмерима да приликом писања инструкција користе пром</w:t>
      </w:r>
      <w:r>
        <w:rPr>
          <w:lang w:val="sr-Cyrl-BA"/>
        </w:rPr>
        <w:t>ј</w:t>
      </w:r>
      <w:r w:rsidRPr="00B42565">
        <w:rPr>
          <w:lang w:val="sr-Cyrl-BA"/>
        </w:rPr>
        <w:t>енљиве ум</w:t>
      </w:r>
      <w:r>
        <w:rPr>
          <w:lang w:val="sr-Cyrl-BA"/>
        </w:rPr>
        <w:t>ј</w:t>
      </w:r>
      <w:r w:rsidRPr="00B42565">
        <w:rPr>
          <w:lang w:val="sr-Cyrl-BA"/>
        </w:rPr>
        <w:t xml:space="preserve">есто правих ресурса. Ово знатно олакшава програмирање јер програмер не мора да води рачуна о коришћеним регистрима и </w:t>
      </w:r>
    </w:p>
    <w:p w14:paraId="2181FA24" w14:textId="28F11B05" w:rsidR="00B42565" w:rsidRPr="004774A5" w:rsidRDefault="00B42565" w:rsidP="002928BD">
      <w:pPr>
        <w:ind w:firstLine="0"/>
        <w:rPr>
          <w:lang w:val="sr-Cyrl-BA"/>
        </w:rPr>
        <w:sectPr w:rsidR="00B42565" w:rsidRPr="004774A5" w:rsidSect="00AD67BD">
          <w:headerReference w:type="default" r:id="rId11"/>
          <w:footerReference w:type="default" r:id="rId12"/>
          <w:pgSz w:w="11907" w:h="16840" w:code="9"/>
          <w:pgMar w:top="1134" w:right="851" w:bottom="1134" w:left="1701" w:header="567" w:footer="567" w:gutter="0"/>
          <w:pgNumType w:start="1"/>
          <w:cols w:space="720"/>
        </w:sectPr>
      </w:pPr>
      <w:r w:rsidRPr="00B42565">
        <w:rPr>
          <w:lang w:val="sr-Cyrl-BA"/>
        </w:rPr>
        <w:t>њиховом садржају.</w:t>
      </w:r>
    </w:p>
    <w:p w14:paraId="1265FD70" w14:textId="77777777" w:rsidR="00517A6A" w:rsidRDefault="00896657">
      <w:pPr>
        <w:pStyle w:val="Heading1"/>
      </w:pPr>
      <w:bookmarkStart w:id="4" w:name="_Toc43049218"/>
      <w:r>
        <w:rPr>
          <w:lang w:val="sr-Cyrl-BA"/>
        </w:rPr>
        <w:lastRenderedPageBreak/>
        <w:t>Анализа проблема</w:t>
      </w:r>
      <w:bookmarkEnd w:id="4"/>
    </w:p>
    <w:p w14:paraId="15FECF7D" w14:textId="1C5D73CA" w:rsidR="00BA1B14" w:rsidRPr="00595BEB" w:rsidRDefault="00595BEB" w:rsidP="00C5547C">
      <w:pPr>
        <w:ind w:firstLine="720"/>
        <w:rPr>
          <w:lang w:val="sr-Cyrl-BA"/>
        </w:rPr>
        <w:sectPr w:rsidR="00BA1B14" w:rsidRPr="00595BEB" w:rsidSect="00AD67BD">
          <w:headerReference w:type="default" r:id="rId13"/>
          <w:pgSz w:w="11907" w:h="16840" w:code="9"/>
          <w:pgMar w:top="1134" w:right="851" w:bottom="1134" w:left="1701" w:header="567" w:footer="567" w:gutter="0"/>
          <w:cols w:space="720"/>
        </w:sectPr>
      </w:pPr>
      <w:r w:rsidRPr="00595BEB">
        <w:rPr>
          <w:lang w:val="sr-Cyrl-BA"/>
        </w:rPr>
        <w:t xml:space="preserve">МАВН преводилац има задатак да преведе </w:t>
      </w:r>
      <w:r w:rsidRPr="00635229">
        <w:rPr>
          <w:lang w:val="sr-Cyrl-BA"/>
        </w:rPr>
        <w:t xml:space="preserve">програме са вишег асемблерског језика на основни </w:t>
      </w:r>
      <w:r w:rsidR="00E51060">
        <w:rPr>
          <w:lang w:val="sr-Cyrl-BA"/>
        </w:rPr>
        <w:t>МИПС</w:t>
      </w:r>
      <w:r w:rsidRPr="00635229">
        <w:rPr>
          <w:lang w:val="sr-Cyrl-BA"/>
        </w:rPr>
        <w:t xml:space="preserve"> 32</w:t>
      </w:r>
      <w:r w:rsidR="00E51060">
        <w:rPr>
          <w:lang w:val="sr-Cyrl-BA"/>
        </w:rPr>
        <w:t>-битни</w:t>
      </w:r>
      <w:r w:rsidRPr="00635229">
        <w:rPr>
          <w:lang w:val="sr-Cyrl-BA"/>
        </w:rPr>
        <w:t xml:space="preserve"> асемблерски језик</w:t>
      </w:r>
      <w:r>
        <w:rPr>
          <w:lang w:val="sr-Cyrl-BA"/>
        </w:rPr>
        <w:t xml:space="preserve">. </w:t>
      </w:r>
      <w:r>
        <w:t>Пр</w:t>
      </w:r>
      <w:r>
        <w:rPr>
          <w:lang w:val="sr-Cyrl-BA"/>
        </w:rPr>
        <w:t>иј</w:t>
      </w:r>
      <w:r>
        <w:t>е него што преводилац може да генерише извршни код, предњи д</w:t>
      </w:r>
      <w:r>
        <w:rPr>
          <w:lang w:val="sr-Cyrl-BA"/>
        </w:rPr>
        <w:t>и</w:t>
      </w:r>
      <w:r>
        <w:t>о се мора постарати о томе</w:t>
      </w:r>
      <w:r>
        <w:rPr>
          <w:lang w:val="sr-Cyrl-BA"/>
        </w:rPr>
        <w:t xml:space="preserve"> </w:t>
      </w:r>
      <w:r>
        <w:t>да ли је изворни код валидан. Валидност изворног кода се огледа у томе да ли прати правила</w:t>
      </w:r>
      <w:r>
        <w:rPr>
          <w:lang w:val="sr-Cyrl-BA"/>
        </w:rPr>
        <w:t xml:space="preserve"> </w:t>
      </w:r>
      <w:r>
        <w:t>која су постављена вишим програмским језиком. Ова правила се састоје од пров</w:t>
      </w:r>
      <w:r>
        <w:rPr>
          <w:lang w:val="sr-Cyrl-BA"/>
        </w:rPr>
        <w:t>ј</w:t>
      </w:r>
      <w:r>
        <w:t>ера да ли</w:t>
      </w:r>
      <w:r>
        <w:rPr>
          <w:lang w:val="sr-Cyrl-BA"/>
        </w:rPr>
        <w:t xml:space="preserve"> </w:t>
      </w:r>
      <w:r>
        <w:t>све „р</w:t>
      </w:r>
      <w:r>
        <w:rPr>
          <w:lang w:val="sr-Cyrl-BA"/>
        </w:rPr>
        <w:t>иј</w:t>
      </w:r>
      <w:r>
        <w:t>ечи” изворног кода чине „р</w:t>
      </w:r>
      <w:r>
        <w:rPr>
          <w:lang w:val="sr-Cyrl-BA"/>
        </w:rPr>
        <w:t>иј</w:t>
      </w:r>
      <w:r>
        <w:t>ечи” програмског језика, да ли су те „р</w:t>
      </w:r>
      <w:r>
        <w:rPr>
          <w:lang w:val="sr-Cyrl-BA"/>
        </w:rPr>
        <w:t>иј</w:t>
      </w:r>
      <w:r>
        <w:t>ечи” структуиране</w:t>
      </w:r>
      <w:r>
        <w:rPr>
          <w:lang w:val="sr-Cyrl-BA"/>
        </w:rPr>
        <w:t xml:space="preserve"> </w:t>
      </w:r>
      <w:r>
        <w:t>коришћењем правила за формирање „реченица” у програмском језику, као и да ли формиране</w:t>
      </w:r>
      <w:r>
        <w:rPr>
          <w:lang w:val="sr-Cyrl-BA"/>
        </w:rPr>
        <w:t xml:space="preserve"> </w:t>
      </w:r>
      <w:r>
        <w:t xml:space="preserve">„реченице” имају валидно значење. </w:t>
      </w:r>
      <w:r>
        <w:rPr>
          <w:lang w:val="sr-Cyrl-BA"/>
        </w:rPr>
        <w:t>Ове проблем</w:t>
      </w:r>
      <w:r w:rsidR="008963E0">
        <w:rPr>
          <w:lang w:val="sr-Cyrl-BA"/>
        </w:rPr>
        <w:t>е</w:t>
      </w:r>
      <w:r>
        <w:rPr>
          <w:lang w:val="sr-Cyrl-BA"/>
        </w:rPr>
        <w:t xml:space="preserve"> </w:t>
      </w:r>
      <w:r w:rsidR="000820A1">
        <w:rPr>
          <w:lang w:val="sr-Cyrl-BA"/>
        </w:rPr>
        <w:t>треба</w:t>
      </w:r>
      <w:r>
        <w:rPr>
          <w:lang w:val="sr-Cyrl-BA"/>
        </w:rPr>
        <w:t xml:space="preserve"> р</w:t>
      </w:r>
      <w:r w:rsidR="008963E0">
        <w:rPr>
          <w:lang w:val="sr-Cyrl-BA"/>
        </w:rPr>
        <w:t>и</w:t>
      </w:r>
      <w:r>
        <w:rPr>
          <w:lang w:val="sr-Cyrl-BA"/>
        </w:rPr>
        <w:t>јешити кроз фазе лексичке и синтаксне анализе</w:t>
      </w:r>
      <w:r w:rsidR="008963E0">
        <w:rPr>
          <w:lang w:val="sr-Cyrl-BA"/>
        </w:rPr>
        <w:t xml:space="preserve">, у којој се обавља и креирање инструкција. </w:t>
      </w:r>
      <w:r>
        <w:t>Уколико изворни код задовољава све пров</w:t>
      </w:r>
      <w:r>
        <w:rPr>
          <w:lang w:val="sr-Cyrl-BA"/>
        </w:rPr>
        <w:t>ј</w:t>
      </w:r>
      <w:r>
        <w:t>ере, онда се на</w:t>
      </w:r>
      <w:r>
        <w:rPr>
          <w:lang w:val="sr-Cyrl-BA"/>
        </w:rPr>
        <w:t xml:space="preserve"> </w:t>
      </w:r>
      <w:r>
        <w:t>основу њега формира међурепрезентација, која се даље предаје задњем д</w:t>
      </w:r>
      <w:r w:rsidR="008963E0">
        <w:rPr>
          <w:lang w:val="sr-Cyrl-BA"/>
        </w:rPr>
        <w:t>ије</w:t>
      </w:r>
      <w:r>
        <w:t>лу преводиоца.</w:t>
      </w:r>
      <w:r w:rsidR="002928BD">
        <w:rPr>
          <w:lang w:val="sr-Cyrl-BA"/>
        </w:rPr>
        <w:t xml:space="preserve"> Задњи дио </w:t>
      </w:r>
      <w:r w:rsidR="000820A1">
        <w:rPr>
          <w:lang w:val="sr-Cyrl-BA"/>
        </w:rPr>
        <w:t>се</w:t>
      </w:r>
      <w:r w:rsidR="002928BD">
        <w:rPr>
          <w:lang w:val="sr-Cyrl-BA"/>
        </w:rPr>
        <w:t xml:space="preserve"> реализ</w:t>
      </w:r>
      <w:r w:rsidR="000820A1">
        <w:rPr>
          <w:lang w:val="sr-Cyrl-BA"/>
        </w:rPr>
        <w:t>ује</w:t>
      </w:r>
      <w:r w:rsidR="002928BD">
        <w:rPr>
          <w:lang w:val="sr-Cyrl-BA"/>
        </w:rPr>
        <w:t xml:space="preserve"> кроз фазе </w:t>
      </w:r>
      <w:r w:rsidR="002928BD" w:rsidRPr="00595BEB">
        <w:rPr>
          <w:lang w:val="sr-Cyrl-BA"/>
        </w:rPr>
        <w:t>анализ</w:t>
      </w:r>
      <w:r w:rsidR="002928BD">
        <w:rPr>
          <w:lang w:val="sr-Cyrl-BA"/>
        </w:rPr>
        <w:t>е</w:t>
      </w:r>
      <w:r w:rsidR="002928BD" w:rsidRPr="00595BEB">
        <w:rPr>
          <w:lang w:val="sr-Cyrl-BA"/>
        </w:rPr>
        <w:t xml:space="preserve"> животног в</w:t>
      </w:r>
      <w:r w:rsidR="002928BD">
        <w:rPr>
          <w:lang w:val="sr-Cyrl-BA"/>
        </w:rPr>
        <w:t>ије</w:t>
      </w:r>
      <w:r w:rsidR="002928BD" w:rsidRPr="00595BEB">
        <w:rPr>
          <w:lang w:val="sr-Cyrl-BA"/>
        </w:rPr>
        <w:t>ка пром</w:t>
      </w:r>
      <w:r w:rsidR="002928BD">
        <w:rPr>
          <w:lang w:val="sr-Cyrl-BA"/>
        </w:rPr>
        <w:t>ј</w:t>
      </w:r>
      <w:r w:rsidR="002928BD" w:rsidRPr="00595BEB">
        <w:rPr>
          <w:lang w:val="sr-Cyrl-BA"/>
        </w:rPr>
        <w:t>енљивих, креирањ</w:t>
      </w:r>
      <w:r w:rsidR="002928BD">
        <w:rPr>
          <w:lang w:val="sr-Cyrl-BA"/>
        </w:rPr>
        <w:t>а</w:t>
      </w:r>
      <w:r w:rsidR="002928BD" w:rsidRPr="00595BEB">
        <w:rPr>
          <w:lang w:val="sr-Cyrl-BA"/>
        </w:rPr>
        <w:t xml:space="preserve"> графа</w:t>
      </w:r>
      <w:r w:rsidR="002928BD">
        <w:rPr>
          <w:lang w:val="sr-Cyrl-BA"/>
        </w:rPr>
        <w:t>/матрице</w:t>
      </w:r>
      <w:r w:rsidR="002928BD" w:rsidRPr="00595BEB">
        <w:rPr>
          <w:lang w:val="sr-Cyrl-BA"/>
        </w:rPr>
        <w:t xml:space="preserve"> сметњи, дод</w:t>
      </w:r>
      <w:r w:rsidR="002928BD">
        <w:rPr>
          <w:lang w:val="sr-Cyrl-BA"/>
        </w:rPr>
        <w:t>ј</w:t>
      </w:r>
      <w:r w:rsidR="002928BD" w:rsidRPr="00595BEB">
        <w:rPr>
          <w:lang w:val="sr-Cyrl-BA"/>
        </w:rPr>
        <w:t>ел</w:t>
      </w:r>
      <w:r w:rsidR="002928BD">
        <w:rPr>
          <w:lang w:val="sr-Cyrl-BA"/>
        </w:rPr>
        <w:t>е</w:t>
      </w:r>
      <w:r w:rsidR="002928BD" w:rsidRPr="00595BEB">
        <w:rPr>
          <w:lang w:val="sr-Cyrl-BA"/>
        </w:rPr>
        <w:t xml:space="preserve"> ресурса и </w:t>
      </w:r>
      <w:r w:rsidR="00C42808">
        <w:rPr>
          <w:lang w:val="sr-Cyrl-BA"/>
        </w:rPr>
        <w:t>генерисања одредишног кода</w:t>
      </w:r>
      <w:r w:rsidR="002928BD">
        <w:rPr>
          <w:lang w:val="sr-Cyrl-BA"/>
        </w:rPr>
        <w:t>.</w:t>
      </w:r>
      <w:r>
        <w:rPr>
          <w:lang w:val="sr-Cyrl-BA"/>
        </w:rPr>
        <w:t xml:space="preserve"> </w:t>
      </w:r>
      <w:r w:rsidR="00F470BB">
        <w:rPr>
          <w:lang w:val="sr-Cyrl-BA"/>
        </w:rPr>
        <w:t>Дати ј</w:t>
      </w:r>
      <w:r w:rsidRPr="00595BEB">
        <w:rPr>
          <w:lang w:val="sr-Cyrl-BA"/>
        </w:rPr>
        <w:t xml:space="preserve">език подржава 10 инструкција </w:t>
      </w:r>
      <w:r w:rsidR="00F470BB">
        <w:rPr>
          <w:lang w:val="sr-Cyrl-BA"/>
        </w:rPr>
        <w:t xml:space="preserve">: </w:t>
      </w:r>
      <w:r w:rsidRPr="002928BD">
        <w:rPr>
          <w:i/>
          <w:iCs/>
          <w:lang w:val="sr-Cyrl-BA"/>
        </w:rPr>
        <w:t>add, addi, b, bltz, la, li, lw, nop, sub, sw</w:t>
      </w:r>
      <w:r w:rsidR="00F470BB">
        <w:rPr>
          <w:lang w:val="sr-Cyrl-BA"/>
        </w:rPr>
        <w:t>,</w:t>
      </w:r>
      <w:r w:rsidRPr="00595BEB">
        <w:rPr>
          <w:lang w:val="sr-Cyrl-BA"/>
        </w:rPr>
        <w:t xml:space="preserve"> </w:t>
      </w:r>
      <w:r w:rsidR="00F470BB">
        <w:rPr>
          <w:lang w:val="sr-Cyrl-BA"/>
        </w:rPr>
        <w:t xml:space="preserve">на које </w:t>
      </w:r>
      <w:r w:rsidR="000820A1">
        <w:rPr>
          <w:lang w:val="sr-Cyrl-BA"/>
        </w:rPr>
        <w:t>ће бити</w:t>
      </w:r>
      <w:r w:rsidR="00F470BB">
        <w:rPr>
          <w:lang w:val="sr-Cyrl-BA"/>
        </w:rPr>
        <w:t xml:space="preserve"> још</w:t>
      </w:r>
      <w:r w:rsidRPr="00595BEB">
        <w:rPr>
          <w:lang w:val="sr-Cyrl-BA"/>
        </w:rPr>
        <w:t xml:space="preserve"> имплементира</w:t>
      </w:r>
      <w:r w:rsidR="000820A1">
        <w:rPr>
          <w:lang w:val="sr-Cyrl-BA"/>
        </w:rPr>
        <w:t>не</w:t>
      </w:r>
      <w:r w:rsidR="00F470BB">
        <w:rPr>
          <w:lang w:val="sr-Cyrl-BA"/>
        </w:rPr>
        <w:t xml:space="preserve"> двије аритметичко-логичке:</w:t>
      </w:r>
      <w:r w:rsidR="002928BD">
        <w:rPr>
          <w:lang w:val="en-US"/>
        </w:rPr>
        <w:t xml:space="preserve"> </w:t>
      </w:r>
      <w:r w:rsidR="002928BD" w:rsidRPr="002928BD">
        <w:rPr>
          <w:i/>
          <w:iCs/>
          <w:lang w:val="en-US"/>
        </w:rPr>
        <w:t>and, or</w:t>
      </w:r>
      <w:r w:rsidR="002928BD">
        <w:rPr>
          <w:lang w:val="en-US"/>
        </w:rPr>
        <w:t>,</w:t>
      </w:r>
      <w:r w:rsidR="00F470BB">
        <w:rPr>
          <w:lang w:val="sr-Cyrl-BA"/>
        </w:rPr>
        <w:t xml:space="preserve"> као и једн</w:t>
      </w:r>
      <w:r w:rsidR="000820A1">
        <w:rPr>
          <w:lang w:val="sr-Cyrl-BA"/>
        </w:rPr>
        <w:t>а</w:t>
      </w:r>
      <w:r w:rsidR="00F470BB">
        <w:rPr>
          <w:lang w:val="sr-Cyrl-BA"/>
        </w:rPr>
        <w:t xml:space="preserve"> инструкциј</w:t>
      </w:r>
      <w:r w:rsidR="000820A1">
        <w:rPr>
          <w:lang w:val="sr-Cyrl-BA"/>
        </w:rPr>
        <w:t>а</w:t>
      </w:r>
      <w:r w:rsidR="00F470BB">
        <w:rPr>
          <w:lang w:val="sr-Cyrl-BA"/>
        </w:rPr>
        <w:t xml:space="preserve"> приступа меморији</w:t>
      </w:r>
      <w:r w:rsidR="002928BD">
        <w:rPr>
          <w:lang w:val="en-US"/>
        </w:rPr>
        <w:t xml:space="preserve"> </w:t>
      </w:r>
      <w:r w:rsidR="002928BD" w:rsidRPr="002928BD">
        <w:rPr>
          <w:i/>
          <w:iCs/>
          <w:lang w:val="en-US"/>
        </w:rPr>
        <w:t>lb</w:t>
      </w:r>
      <w:r w:rsidRPr="00595BEB">
        <w:rPr>
          <w:lang w:val="sr-Cyrl-BA"/>
        </w:rPr>
        <w:t xml:space="preserve">. </w:t>
      </w:r>
      <w:r w:rsidR="002928BD" w:rsidRPr="00635229">
        <w:rPr>
          <w:lang w:val="sr-Cyrl-BA"/>
        </w:rPr>
        <w:t>Преводила</w:t>
      </w:r>
      <w:r w:rsidR="002928BD">
        <w:rPr>
          <w:lang w:val="sr-Cyrl-BA"/>
        </w:rPr>
        <w:t>ц</w:t>
      </w:r>
      <w:r w:rsidR="002928BD" w:rsidRPr="00635229">
        <w:rPr>
          <w:lang w:val="sr-Cyrl-BA"/>
        </w:rPr>
        <w:t xml:space="preserve"> подржава детекцију лексичких, синтаксних и семантичких грешака као и генерисање одговарајућих изв</w:t>
      </w:r>
      <w:r w:rsidR="002928BD">
        <w:rPr>
          <w:lang w:val="sr-Cyrl-BA"/>
        </w:rPr>
        <w:t>ј</w:t>
      </w:r>
      <w:r w:rsidR="002928BD" w:rsidRPr="00635229">
        <w:rPr>
          <w:lang w:val="sr-Cyrl-BA"/>
        </w:rPr>
        <w:t>ештаја о евентуалним грешкама.</w:t>
      </w:r>
    </w:p>
    <w:p w14:paraId="6B6AA8C7" w14:textId="77777777" w:rsidR="00CF136C" w:rsidRDefault="008C03B7">
      <w:pPr>
        <w:pStyle w:val="Heading1"/>
        <w:rPr>
          <w:lang w:val="sr-Cyrl-BA"/>
        </w:rPr>
      </w:pPr>
      <w:bookmarkStart w:id="5" w:name="_Ref471876380"/>
      <w:bookmarkStart w:id="6" w:name="_Toc43049219"/>
      <w:r>
        <w:rPr>
          <w:lang w:val="sr-Cyrl-BA"/>
        </w:rPr>
        <w:lastRenderedPageBreak/>
        <w:t>Концепт рјешења</w:t>
      </w:r>
      <w:bookmarkEnd w:id="6"/>
    </w:p>
    <w:p w14:paraId="75D9C73C" w14:textId="77777777" w:rsidR="00EB503A" w:rsidRDefault="00EB503A" w:rsidP="00EB503A">
      <w:pPr>
        <w:pStyle w:val="Heading2"/>
        <w:rPr>
          <w:lang w:val="sr-Cyrl-BA"/>
        </w:rPr>
      </w:pPr>
      <w:bookmarkStart w:id="7" w:name="_Toc43049220"/>
      <w:r>
        <w:rPr>
          <w:lang w:val="sr-Cyrl-BA"/>
        </w:rPr>
        <w:t>Изглед улазн</w:t>
      </w:r>
      <w:r w:rsidR="005A6905">
        <w:rPr>
          <w:lang w:val="sr-Cyrl-BA"/>
        </w:rPr>
        <w:t xml:space="preserve">е </w:t>
      </w:r>
      <w:r>
        <w:rPr>
          <w:lang w:val="sr-Cyrl-BA"/>
        </w:rPr>
        <w:t>и излазн</w:t>
      </w:r>
      <w:r w:rsidR="005A6905">
        <w:rPr>
          <w:lang w:val="sr-Cyrl-BA"/>
        </w:rPr>
        <w:t>е</w:t>
      </w:r>
      <w:r>
        <w:rPr>
          <w:lang w:val="sr-Cyrl-BA"/>
        </w:rPr>
        <w:t xml:space="preserve"> датотек</w:t>
      </w:r>
      <w:r w:rsidR="005A6905">
        <w:rPr>
          <w:lang w:val="sr-Cyrl-BA"/>
        </w:rPr>
        <w:t>е</w:t>
      </w:r>
      <w:bookmarkEnd w:id="7"/>
    </w:p>
    <w:p w14:paraId="793C8272" w14:textId="3B68E8A8" w:rsidR="0056411E" w:rsidRDefault="00E42662" w:rsidP="0056411E">
      <w:pPr>
        <w:rPr>
          <w:lang w:val="sr-Cyrl-BA"/>
        </w:rPr>
      </w:pPr>
      <w:r>
        <w:rPr>
          <w:lang w:val="sr-Cyrl-BA"/>
        </w:rPr>
        <w:t>Примјер и</w:t>
      </w:r>
      <w:r w:rsidR="00EB503A">
        <w:rPr>
          <w:lang w:val="sr-Cyrl-BA"/>
        </w:rPr>
        <w:t>зглед</w:t>
      </w:r>
      <w:r>
        <w:rPr>
          <w:lang w:val="sr-Cyrl-BA"/>
        </w:rPr>
        <w:t>а</w:t>
      </w:r>
      <w:r w:rsidR="00EB503A">
        <w:rPr>
          <w:lang w:val="sr-Cyrl-BA"/>
        </w:rPr>
        <w:t xml:space="preserve"> улазне датотеке</w:t>
      </w:r>
      <w:r w:rsidR="0056411E">
        <w:rPr>
          <w:lang w:val="sr-Cyrl-BA"/>
        </w:rPr>
        <w:t xml:space="preserve"> / п</w:t>
      </w:r>
      <w:r w:rsidR="0056411E" w:rsidRPr="0056411E">
        <w:rPr>
          <w:lang w:val="sr-Cyrl-BA"/>
        </w:rPr>
        <w:t>рограм</w:t>
      </w:r>
      <w:r>
        <w:rPr>
          <w:lang w:val="sr-Cyrl-BA"/>
        </w:rPr>
        <w:t>а</w:t>
      </w:r>
      <w:r w:rsidR="0056411E" w:rsidRPr="0056411E">
        <w:rPr>
          <w:lang w:val="sr-Cyrl-BA"/>
        </w:rPr>
        <w:t xml:space="preserve"> на </w:t>
      </w:r>
      <w:r>
        <w:rPr>
          <w:lang w:val="sr-Cyrl-BA"/>
        </w:rPr>
        <w:t>вишем</w:t>
      </w:r>
      <w:r w:rsidR="0056411E" w:rsidRPr="0056411E">
        <w:rPr>
          <w:lang w:val="sr-Cyrl-BA"/>
        </w:rPr>
        <w:t xml:space="preserve"> </w:t>
      </w:r>
      <w:r>
        <w:rPr>
          <w:lang w:val="sr-Cyrl-BA"/>
        </w:rPr>
        <w:t xml:space="preserve">асемблерском </w:t>
      </w:r>
      <w:r w:rsidR="0056411E" w:rsidRPr="0056411E">
        <w:rPr>
          <w:lang w:val="sr-Cyrl-BA"/>
        </w:rPr>
        <w:t>језику:</w:t>
      </w:r>
    </w:p>
    <w:p w14:paraId="7F25B4E9" w14:textId="77777777" w:rsidR="00410CB3" w:rsidRDefault="0056411E" w:rsidP="00410CB3">
      <w:pPr>
        <w:keepNext/>
        <w:ind w:left="1440" w:firstLine="720"/>
      </w:pPr>
      <w:r w:rsidRPr="0056411E">
        <w:rPr>
          <w:noProof/>
          <w:lang w:val="sr-Cyrl-BA"/>
        </w:rPr>
        <w:drawing>
          <wp:inline distT="0" distB="0" distL="0" distR="0" wp14:anchorId="5C5C553F" wp14:editId="5A2002C6">
            <wp:extent cx="2633345" cy="17676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564" cy="18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1462" w14:textId="0E692B47" w:rsidR="005A6905" w:rsidRDefault="00410CB3" w:rsidP="002A6E9E">
      <w:pPr>
        <w:pStyle w:val="Caption"/>
        <w:ind w:left="2160" w:firstLine="720"/>
        <w:jc w:val="both"/>
        <w:rPr>
          <w:lang w:val="sr-Cyrl-BA"/>
        </w:rPr>
      </w:pPr>
      <w:bookmarkStart w:id="8" w:name="_Toc43049286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2</w:t>
      </w:r>
      <w:r>
        <w:fldChar w:fldCharType="end"/>
      </w:r>
      <w:r>
        <w:rPr>
          <w:lang w:val="sr-Cyrl-BA"/>
        </w:rPr>
        <w:t xml:space="preserve">    Улазна датотека</w:t>
      </w:r>
      <w:bookmarkEnd w:id="8"/>
    </w:p>
    <w:p w14:paraId="17ADF20A" w14:textId="3CD13815" w:rsidR="0056411E" w:rsidRDefault="0056411E" w:rsidP="0056411E">
      <w:pPr>
        <w:rPr>
          <w:lang w:val="sr-Cyrl-BA"/>
        </w:rPr>
      </w:pPr>
      <w:r>
        <w:rPr>
          <w:lang w:val="sr-Cyrl-BA"/>
        </w:rPr>
        <w:t>Изглед излазне датотеке / програм</w:t>
      </w:r>
      <w:r w:rsidRPr="0056411E">
        <w:rPr>
          <w:lang w:val="sr-Cyrl-BA"/>
        </w:rPr>
        <w:t xml:space="preserve"> преведен на</w:t>
      </w:r>
      <w:r w:rsidR="00E42662">
        <w:rPr>
          <w:lang w:val="sr-Cyrl-BA"/>
        </w:rPr>
        <w:t xml:space="preserve"> основни</w:t>
      </w:r>
      <w:r w:rsidRPr="0056411E">
        <w:rPr>
          <w:lang w:val="sr-Cyrl-BA"/>
        </w:rPr>
        <w:t xml:space="preserve"> </w:t>
      </w:r>
      <w:r w:rsidR="00E42662">
        <w:rPr>
          <w:lang w:val="sr-Cyrl-BA"/>
        </w:rPr>
        <w:t>МИПС</w:t>
      </w:r>
      <w:r w:rsidRPr="0056411E">
        <w:rPr>
          <w:lang w:val="sr-Cyrl-BA"/>
        </w:rPr>
        <w:t xml:space="preserve"> 3</w:t>
      </w:r>
      <w:r w:rsidR="00E42662">
        <w:rPr>
          <w:lang w:val="sr-Cyrl-BA"/>
        </w:rPr>
        <w:t xml:space="preserve">2-битни </w:t>
      </w:r>
      <w:r w:rsidRPr="0056411E">
        <w:rPr>
          <w:lang w:val="sr-Cyrl-BA"/>
        </w:rPr>
        <w:t>асемблерски језик:</w:t>
      </w:r>
    </w:p>
    <w:p w14:paraId="480EE475" w14:textId="77777777" w:rsidR="002A6E9E" w:rsidRDefault="0056411E" w:rsidP="002A6E9E">
      <w:pPr>
        <w:keepNext/>
        <w:ind w:left="1440" w:firstLine="720"/>
      </w:pPr>
      <w:r>
        <w:rPr>
          <w:lang w:val="sr-Cyrl-BA"/>
        </w:rPr>
        <w:t xml:space="preserve"> </w:t>
      </w:r>
      <w:r w:rsidRPr="0056411E">
        <w:rPr>
          <w:noProof/>
          <w:lang w:val="sr-Cyrl-BA"/>
        </w:rPr>
        <w:drawing>
          <wp:inline distT="0" distB="0" distL="0" distR="0" wp14:anchorId="0B66A5DA" wp14:editId="7D7A7B29">
            <wp:extent cx="2632710" cy="1760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4448" cy="17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61A" w14:textId="3A840B51" w:rsidR="00C5547C" w:rsidRDefault="002A6E9E" w:rsidP="00E42662">
      <w:pPr>
        <w:pStyle w:val="Caption"/>
        <w:ind w:left="2160" w:firstLine="720"/>
        <w:jc w:val="both"/>
        <w:rPr>
          <w:lang w:val="sr-Cyrl-BA"/>
        </w:rPr>
      </w:pPr>
      <w:bookmarkStart w:id="9" w:name="_Toc43049287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3</w:t>
      </w:r>
      <w:r>
        <w:fldChar w:fldCharType="end"/>
      </w:r>
      <w:r>
        <w:rPr>
          <w:lang w:val="sr-Cyrl-BA"/>
        </w:rPr>
        <w:t xml:space="preserve">    Излазна датотека</w:t>
      </w:r>
      <w:bookmarkEnd w:id="9"/>
    </w:p>
    <w:p w14:paraId="51971899" w14:textId="3B7E4D09" w:rsidR="00C5547C" w:rsidRDefault="00C5547C" w:rsidP="00C5547C">
      <w:pPr>
        <w:rPr>
          <w:lang w:val="sr-Cyrl-BA"/>
        </w:rPr>
      </w:pPr>
      <w:r>
        <w:rPr>
          <w:lang w:val="sr-Cyrl-BA"/>
        </w:rPr>
        <w:t>У наставку ће бити приказани концепт рјешења за предњи и задњи дио преводиоца.</w:t>
      </w:r>
    </w:p>
    <w:p w14:paraId="0E841791" w14:textId="77777777" w:rsidR="00C5547C" w:rsidRPr="00EB503A" w:rsidRDefault="00C5547C" w:rsidP="00072688">
      <w:pPr>
        <w:ind w:firstLine="0"/>
        <w:rPr>
          <w:lang w:val="sr-Cyrl-BA"/>
        </w:rPr>
      </w:pPr>
    </w:p>
    <w:p w14:paraId="578A3C8D" w14:textId="07250261" w:rsidR="00C5547C" w:rsidRPr="00C5547C" w:rsidRDefault="00C5547C" w:rsidP="00C5547C">
      <w:pPr>
        <w:pStyle w:val="Heading2"/>
        <w:rPr>
          <w:lang w:val="sr-Cyrl-BA"/>
        </w:rPr>
      </w:pPr>
      <w:bookmarkStart w:id="10" w:name="_Toc43049221"/>
      <w:r>
        <w:rPr>
          <w:lang w:val="sr-Cyrl-BA"/>
        </w:rPr>
        <w:lastRenderedPageBreak/>
        <w:t xml:space="preserve">Анализа / разумијевање </w:t>
      </w:r>
      <w:r w:rsidR="009B5D59">
        <w:rPr>
          <w:lang w:val="sr-Cyrl-BA"/>
        </w:rPr>
        <w:t xml:space="preserve">изворног </w:t>
      </w:r>
      <w:r>
        <w:rPr>
          <w:lang w:val="sr-Cyrl-BA"/>
        </w:rPr>
        <w:t>кода</w:t>
      </w:r>
      <w:bookmarkEnd w:id="10"/>
    </w:p>
    <w:p w14:paraId="27E71FD7" w14:textId="77777777" w:rsidR="00C5547C" w:rsidRDefault="00C5547C" w:rsidP="00C5547C">
      <w:pPr>
        <w:pStyle w:val="Heading3"/>
        <w:rPr>
          <w:lang w:val="sr-Cyrl-BA"/>
        </w:rPr>
      </w:pPr>
      <w:bookmarkStart w:id="11" w:name="_Toc43049222"/>
      <w:r>
        <w:rPr>
          <w:lang w:val="sr-Cyrl-BA"/>
        </w:rPr>
        <w:t>Лексичка анализа</w:t>
      </w:r>
      <w:bookmarkEnd w:id="11"/>
    </w:p>
    <w:p w14:paraId="78385CD8" w14:textId="77777777" w:rsidR="00C5547C" w:rsidRDefault="00034B5F" w:rsidP="00034B5F">
      <w:pPr>
        <w:rPr>
          <w:lang w:val="sr-Cyrl-BA"/>
        </w:rPr>
      </w:pPr>
      <w:r w:rsidRPr="00034B5F">
        <w:rPr>
          <w:lang w:val="sr-Cyrl-BA"/>
        </w:rPr>
        <w:t>Приликом анализирања „р</w:t>
      </w:r>
      <w:r>
        <w:rPr>
          <w:lang w:val="sr-Cyrl-BA"/>
        </w:rPr>
        <w:t>иј</w:t>
      </w:r>
      <w:r w:rsidRPr="00034B5F">
        <w:rPr>
          <w:lang w:val="sr-Cyrl-BA"/>
        </w:rPr>
        <w:t>ечи” изворног кода, преводилац користи дефиницију програмског језика</w:t>
      </w:r>
      <w:r>
        <w:rPr>
          <w:lang w:val="sr-Cyrl-BA"/>
        </w:rPr>
        <w:t xml:space="preserve"> </w:t>
      </w:r>
      <w:r w:rsidRPr="00034B5F">
        <w:rPr>
          <w:lang w:val="sr-Cyrl-BA"/>
        </w:rPr>
        <w:t>и упоређује да ли „р</w:t>
      </w:r>
      <w:r>
        <w:rPr>
          <w:lang w:val="sr-Cyrl-BA"/>
        </w:rPr>
        <w:t>иј</w:t>
      </w:r>
      <w:r w:rsidRPr="00034B5F">
        <w:rPr>
          <w:lang w:val="sr-Cyrl-BA"/>
        </w:rPr>
        <w:t>ечи” на које наилази представљају валидне „р</w:t>
      </w:r>
      <w:r>
        <w:rPr>
          <w:lang w:val="sr-Cyrl-BA"/>
        </w:rPr>
        <w:t>иј</w:t>
      </w:r>
      <w:r w:rsidRPr="00034B5F">
        <w:rPr>
          <w:lang w:val="sr-Cyrl-BA"/>
        </w:rPr>
        <w:t>ечи” у том програмском</w:t>
      </w:r>
      <w:r>
        <w:rPr>
          <w:lang w:val="sr-Cyrl-BA"/>
        </w:rPr>
        <w:t xml:space="preserve"> </w:t>
      </w:r>
      <w:r w:rsidRPr="00034B5F">
        <w:rPr>
          <w:lang w:val="sr-Cyrl-BA"/>
        </w:rPr>
        <w:t>језику. Овај процес се назива лексичка анализа</w:t>
      </w:r>
      <w:r>
        <w:rPr>
          <w:lang w:val="sr-Cyrl-BA"/>
        </w:rPr>
        <w:t>.</w:t>
      </w:r>
    </w:p>
    <w:p w14:paraId="199AE9D0" w14:textId="24EEC650" w:rsidR="009B50D3" w:rsidRDefault="00034B5F" w:rsidP="00034B5F">
      <w:pPr>
        <w:ind w:firstLine="0"/>
        <w:rPr>
          <w:lang w:val="sr-Cyrl-BA"/>
        </w:rPr>
      </w:pPr>
      <w:r>
        <w:rPr>
          <w:lang w:val="sr-Cyrl-BA"/>
        </w:rPr>
        <w:t>Л</w:t>
      </w:r>
      <w:r w:rsidRPr="00034B5F">
        <w:rPr>
          <w:lang w:val="sr-Cyrl-BA"/>
        </w:rPr>
        <w:t>ексички анализатор чита карактер по карактер</w:t>
      </w:r>
      <w:r>
        <w:rPr>
          <w:lang w:val="sr-Cyrl-BA"/>
        </w:rPr>
        <w:t xml:space="preserve"> </w:t>
      </w:r>
      <w:r w:rsidRPr="00034B5F">
        <w:rPr>
          <w:lang w:val="sr-Cyrl-BA"/>
        </w:rPr>
        <w:t>из изворног кода и идентификује ц</w:t>
      </w:r>
      <w:r>
        <w:rPr>
          <w:lang w:val="sr-Cyrl-BA"/>
        </w:rPr>
        <w:t>ј</w:t>
      </w:r>
      <w:r w:rsidRPr="00034B5F">
        <w:rPr>
          <w:lang w:val="sr-Cyrl-BA"/>
        </w:rPr>
        <w:t>елине</w:t>
      </w:r>
      <w:r>
        <w:rPr>
          <w:lang w:val="sr-Cyrl-BA"/>
        </w:rPr>
        <w:t xml:space="preserve"> (</w:t>
      </w:r>
      <w:r w:rsidRPr="00034B5F">
        <w:rPr>
          <w:lang w:val="sr-Cyrl-BA"/>
        </w:rPr>
        <w:t>лексеме</w:t>
      </w:r>
      <w:r>
        <w:rPr>
          <w:lang w:val="sr-Cyrl-BA"/>
        </w:rPr>
        <w:t>)</w:t>
      </w:r>
      <w:r w:rsidR="00435DBE">
        <w:rPr>
          <w:lang w:val="sr-Cyrl-BA"/>
        </w:rPr>
        <w:t xml:space="preserve">, то ради уз помоћ </w:t>
      </w:r>
      <w:r w:rsidR="000B120E" w:rsidRPr="000B120E">
        <w:rPr>
          <w:lang w:val="sr-Cyrl-BA"/>
        </w:rPr>
        <w:t>коначног детерминистичког аутомата</w:t>
      </w:r>
      <w:r w:rsidR="00435DBE">
        <w:rPr>
          <w:lang w:val="sr-Cyrl-BA"/>
        </w:rPr>
        <w:t>, преко које</w:t>
      </w:r>
      <w:r w:rsidR="000B120E">
        <w:rPr>
          <w:lang w:val="sr-Cyrl-BA"/>
        </w:rPr>
        <w:t>г</w:t>
      </w:r>
      <w:r w:rsidR="00435DBE">
        <w:rPr>
          <w:lang w:val="sr-Cyrl-BA"/>
        </w:rPr>
        <w:t xml:space="preserve"> добија свако наредно дозвољено стање за тренутни токен.</w:t>
      </w:r>
      <w:r>
        <w:rPr>
          <w:lang w:val="sr-Cyrl-BA"/>
        </w:rPr>
        <w:t xml:space="preserve"> </w:t>
      </w:r>
      <w:r w:rsidRPr="00034B5F">
        <w:rPr>
          <w:lang w:val="sr-Cyrl-BA"/>
        </w:rPr>
        <w:t>Након идентификовања лексема, свакој од њих се придружује одговарајућа лексичка категорија, као и јединствена одговарајућа ознака категорије која је придружена лексеми</w:t>
      </w:r>
      <w:r>
        <w:rPr>
          <w:lang w:val="sr-Cyrl-BA"/>
        </w:rPr>
        <w:t xml:space="preserve"> (</w:t>
      </w:r>
      <w:r w:rsidRPr="00034B5F">
        <w:rPr>
          <w:lang w:val="sr-Cyrl-BA"/>
        </w:rPr>
        <w:t>токен</w:t>
      </w:r>
      <w:r>
        <w:rPr>
          <w:lang w:val="sr-Cyrl-BA"/>
        </w:rPr>
        <w:t xml:space="preserve">). </w:t>
      </w:r>
      <w:r w:rsidRPr="00034B5F">
        <w:rPr>
          <w:lang w:val="sr-Cyrl-BA"/>
        </w:rPr>
        <w:t>Свака лексема мора да припада неком токену да би била препозната од стране лексера.</w:t>
      </w:r>
      <w:r>
        <w:rPr>
          <w:lang w:val="sr-Cyrl-BA"/>
        </w:rPr>
        <w:t xml:space="preserve"> </w:t>
      </w:r>
      <w:r w:rsidRPr="00034B5F">
        <w:rPr>
          <w:lang w:val="sr-Cyrl-BA"/>
        </w:rPr>
        <w:t>Након процесирања изворног кода од стране лексичког анализатора, излаз из ове фазе представља секвенца токена</w:t>
      </w:r>
      <w:r w:rsidR="009B50D3">
        <w:rPr>
          <w:lang w:val="sr-Cyrl-BA"/>
        </w:rPr>
        <w:t>, која</w:t>
      </w:r>
      <w:r w:rsidRPr="00034B5F">
        <w:rPr>
          <w:lang w:val="sr-Cyrl-BA"/>
        </w:rPr>
        <w:t xml:space="preserve"> представља улаз у наредну фазу превођења.</w:t>
      </w:r>
      <w:r>
        <w:rPr>
          <w:lang w:val="sr-Cyrl-BA"/>
        </w:rPr>
        <w:t xml:space="preserve"> </w:t>
      </w:r>
      <w:r w:rsidR="009B50D3">
        <w:rPr>
          <w:lang w:val="sr-Cyrl-BA"/>
        </w:rPr>
        <w:t>Л</w:t>
      </w:r>
      <w:r w:rsidRPr="00034B5F">
        <w:rPr>
          <w:lang w:val="sr-Cyrl-BA"/>
        </w:rPr>
        <w:t>ексички анализатор не води</w:t>
      </w:r>
      <w:r>
        <w:rPr>
          <w:lang w:val="sr-Cyrl-BA"/>
        </w:rPr>
        <w:t xml:space="preserve"> </w:t>
      </w:r>
      <w:r w:rsidRPr="00034B5F">
        <w:rPr>
          <w:lang w:val="sr-Cyrl-BA"/>
        </w:rPr>
        <w:t>рачуна о томе да ли је</w:t>
      </w:r>
      <w:r w:rsidR="009B50D3">
        <w:rPr>
          <w:lang w:val="sr-Cyrl-BA"/>
        </w:rPr>
        <w:t xml:space="preserve"> </w:t>
      </w:r>
      <w:r w:rsidRPr="00034B5F">
        <w:rPr>
          <w:lang w:val="sr-Cyrl-BA"/>
        </w:rPr>
        <w:t>неки идентификатор пром</w:t>
      </w:r>
      <w:r w:rsidR="009B50D3">
        <w:rPr>
          <w:lang w:val="sr-Cyrl-BA"/>
        </w:rPr>
        <w:t>ј</w:t>
      </w:r>
      <w:r w:rsidRPr="00034B5F">
        <w:rPr>
          <w:lang w:val="sr-Cyrl-BA"/>
        </w:rPr>
        <w:t>енљива, функција, структура и сл.</w:t>
      </w:r>
      <w:r>
        <w:rPr>
          <w:lang w:val="sr-Cyrl-BA"/>
        </w:rPr>
        <w:t xml:space="preserve"> </w:t>
      </w:r>
      <w:r w:rsidRPr="00034B5F">
        <w:rPr>
          <w:lang w:val="sr-Cyrl-BA"/>
        </w:rPr>
        <w:t>С обзиром да је ово једина фаза у којој се оперише директно над изворним кодом, задатак</w:t>
      </w:r>
      <w:r>
        <w:rPr>
          <w:lang w:val="sr-Cyrl-BA"/>
        </w:rPr>
        <w:t xml:space="preserve"> </w:t>
      </w:r>
      <w:r w:rsidRPr="00034B5F">
        <w:rPr>
          <w:lang w:val="sr-Cyrl-BA"/>
        </w:rPr>
        <w:t>лексера јесте и да чува информацију о називу идентификатора који је препознао,</w:t>
      </w:r>
      <w:r w:rsidR="009B50D3">
        <w:rPr>
          <w:lang w:val="sr-Cyrl-BA"/>
        </w:rPr>
        <w:t xml:space="preserve"> </w:t>
      </w:r>
      <w:r w:rsidRPr="00034B5F">
        <w:rPr>
          <w:lang w:val="sr-Cyrl-BA"/>
        </w:rPr>
        <w:t>вр</w:t>
      </w:r>
      <w:r w:rsidR="009B50D3">
        <w:rPr>
          <w:lang w:val="sr-Cyrl-BA"/>
        </w:rPr>
        <w:t>иј</w:t>
      </w:r>
      <w:r w:rsidRPr="00034B5F">
        <w:rPr>
          <w:lang w:val="sr-Cyrl-BA"/>
        </w:rPr>
        <w:t>едности дословне бројевне вр</w:t>
      </w:r>
      <w:r w:rsidR="009B50D3">
        <w:rPr>
          <w:lang w:val="sr-Cyrl-BA"/>
        </w:rPr>
        <w:t>ије</w:t>
      </w:r>
      <w:r w:rsidRPr="00034B5F">
        <w:rPr>
          <w:lang w:val="sr-Cyrl-BA"/>
        </w:rPr>
        <w:t>дности коју је препознао и сл.</w:t>
      </w:r>
    </w:p>
    <w:p w14:paraId="675B2AE5" w14:textId="6FDC3A78" w:rsidR="009B50D3" w:rsidRDefault="009B50D3" w:rsidP="009B50D3">
      <w:pPr>
        <w:pStyle w:val="Heading3"/>
        <w:rPr>
          <w:lang w:val="sr-Cyrl-BA"/>
        </w:rPr>
      </w:pPr>
      <w:bookmarkStart w:id="12" w:name="_Toc43049223"/>
      <w:r>
        <w:rPr>
          <w:lang w:val="sr-Cyrl-BA"/>
        </w:rPr>
        <w:t>Синтаксна анализа</w:t>
      </w:r>
      <w:bookmarkEnd w:id="12"/>
    </w:p>
    <w:p w14:paraId="3C78865F" w14:textId="76C7CFA9" w:rsidR="00410CB3" w:rsidRDefault="003B04F6" w:rsidP="00410CB3">
      <w:pPr>
        <w:rPr>
          <w:lang w:val="sr-Cyrl-BA"/>
        </w:rPr>
      </w:pPr>
      <w:r w:rsidRPr="003B04F6">
        <w:rPr>
          <w:lang w:val="sr-Cyrl-BA"/>
        </w:rPr>
        <w:t>Слично као што синтакса природног језика проучава правила која одређују како се р</w:t>
      </w:r>
      <w:r>
        <w:rPr>
          <w:lang w:val="sr-Cyrl-BA"/>
        </w:rPr>
        <w:t>иј</w:t>
      </w:r>
      <w:r w:rsidRPr="003B04F6">
        <w:rPr>
          <w:lang w:val="sr-Cyrl-BA"/>
        </w:rPr>
        <w:t>ечи комбинују у реченице у датом језику, синтакса програмских језика представља низ правила која</w:t>
      </w:r>
      <w:r>
        <w:rPr>
          <w:lang w:val="en-US"/>
        </w:rPr>
        <w:t xml:space="preserve"> </w:t>
      </w:r>
      <w:r w:rsidRPr="003B04F6">
        <w:rPr>
          <w:lang w:val="sr-Cyrl-BA"/>
        </w:rPr>
        <w:t>дефинишу комбинацију токена за које се сматра да дају исправно структуиран фрагмент кода</w:t>
      </w:r>
      <w:r>
        <w:rPr>
          <w:lang w:val="en-US"/>
        </w:rPr>
        <w:t xml:space="preserve"> </w:t>
      </w:r>
      <w:r w:rsidRPr="003B04F6">
        <w:rPr>
          <w:lang w:val="sr-Cyrl-BA"/>
        </w:rPr>
        <w:t>у траженом програмском језику.</w:t>
      </w:r>
      <w:r>
        <w:rPr>
          <w:lang w:val="en-US"/>
        </w:rPr>
        <w:t xml:space="preserve"> </w:t>
      </w:r>
      <w:r w:rsidRPr="003B04F6">
        <w:rPr>
          <w:lang w:val="sr-Cyrl-BA"/>
        </w:rPr>
        <w:t>Дакле, у синтакс</w:t>
      </w:r>
      <w:r>
        <w:rPr>
          <w:lang w:val="sr-Cyrl-BA"/>
        </w:rPr>
        <w:t>н</w:t>
      </w:r>
      <w:r w:rsidRPr="003B04F6">
        <w:rPr>
          <w:lang w:val="sr-Cyrl-BA"/>
        </w:rPr>
        <w:t>ој анализи се пров</w:t>
      </w:r>
      <w:r>
        <w:rPr>
          <w:lang w:val="sr-Cyrl-BA"/>
        </w:rPr>
        <w:t>ј</w:t>
      </w:r>
      <w:r w:rsidRPr="003B04F6">
        <w:rPr>
          <w:lang w:val="sr-Cyrl-BA"/>
        </w:rPr>
        <w:t>ерава да ли су токенизоване лексеме које се добијају</w:t>
      </w:r>
      <w:r>
        <w:rPr>
          <w:lang w:val="en-US"/>
        </w:rPr>
        <w:t xml:space="preserve"> </w:t>
      </w:r>
      <w:r w:rsidRPr="003B04F6">
        <w:rPr>
          <w:lang w:val="sr-Cyrl-BA"/>
        </w:rPr>
        <w:t>из фазе лексичке анализе склопљене пратећи претходно дефинисану граматику програмског</w:t>
      </w:r>
      <w:r>
        <w:rPr>
          <w:lang w:val="en-US"/>
        </w:rPr>
        <w:t xml:space="preserve"> </w:t>
      </w:r>
      <w:r w:rsidRPr="003B04F6">
        <w:rPr>
          <w:lang w:val="sr-Cyrl-BA"/>
        </w:rPr>
        <w:t>језика.</w:t>
      </w:r>
      <w:r>
        <w:rPr>
          <w:lang w:val="sr-Cyrl-BA"/>
        </w:rPr>
        <w:t xml:space="preserve"> </w:t>
      </w:r>
    </w:p>
    <w:p w14:paraId="465738E4" w14:textId="77777777" w:rsidR="00410CB3" w:rsidRPr="00410CB3" w:rsidRDefault="00410CB3" w:rsidP="00410CB3">
      <w:pPr>
        <w:rPr>
          <w:lang w:val="sr-Cyrl-BA"/>
        </w:rPr>
      </w:pPr>
      <w:r>
        <w:rPr>
          <w:lang w:val="sr-Cyrl-BA"/>
        </w:rPr>
        <w:t xml:space="preserve">Да </w:t>
      </w:r>
      <w:r w:rsidRPr="00410CB3">
        <w:rPr>
          <w:lang w:val="sr-Cyrl-BA"/>
        </w:rPr>
        <w:t>се синтакса програмског</w:t>
      </w:r>
      <w:r>
        <w:rPr>
          <w:lang w:val="sr-Cyrl-BA"/>
        </w:rPr>
        <w:t xml:space="preserve"> </w:t>
      </w:r>
      <w:r w:rsidRPr="00410CB3">
        <w:rPr>
          <w:lang w:val="sr-Cyrl-BA"/>
        </w:rPr>
        <w:t>језика (неки његови д</w:t>
      </w:r>
      <w:r>
        <w:rPr>
          <w:lang w:val="sr-Cyrl-BA"/>
        </w:rPr>
        <w:t>ије</w:t>
      </w:r>
      <w:r w:rsidRPr="00410CB3">
        <w:rPr>
          <w:lang w:val="sr-Cyrl-BA"/>
        </w:rPr>
        <w:t xml:space="preserve">лови) </w:t>
      </w:r>
      <w:r>
        <w:rPr>
          <w:lang w:val="sr-Cyrl-BA"/>
        </w:rPr>
        <w:t>не би могли</w:t>
      </w:r>
      <w:r w:rsidRPr="00410CB3">
        <w:rPr>
          <w:lang w:val="sr-Cyrl-BA"/>
        </w:rPr>
        <w:t xml:space="preserve"> дефинисати на више начина</w:t>
      </w:r>
      <w:r>
        <w:rPr>
          <w:lang w:val="sr-Cyrl-BA"/>
        </w:rPr>
        <w:t>,</w:t>
      </w:r>
      <w:r w:rsidRPr="00410CB3">
        <w:rPr>
          <w:lang w:val="sr-Cyrl-BA"/>
        </w:rPr>
        <w:t xml:space="preserve"> за процес превођења </w:t>
      </w:r>
      <w:r>
        <w:rPr>
          <w:lang w:val="sr-Cyrl-BA"/>
        </w:rPr>
        <w:t xml:space="preserve">се </w:t>
      </w:r>
      <w:r w:rsidRPr="00410CB3">
        <w:rPr>
          <w:lang w:val="sr-Cyrl-BA"/>
        </w:rPr>
        <w:t>каже да је</w:t>
      </w:r>
      <w:r>
        <w:rPr>
          <w:lang w:val="sr-Cyrl-BA"/>
        </w:rPr>
        <w:t xml:space="preserve"> </w:t>
      </w:r>
      <w:r w:rsidRPr="00410CB3">
        <w:rPr>
          <w:lang w:val="sr-Cyrl-BA"/>
        </w:rPr>
        <w:t xml:space="preserve">синтаксно-вођено. Синтакса МАВН језика описана је граматиком: </w:t>
      </w:r>
    </w:p>
    <w:p w14:paraId="20BA8177" w14:textId="5C6259A7" w:rsidR="00410CB3" w:rsidRPr="00072688" w:rsidRDefault="00410CB3" w:rsidP="00410CB3">
      <w:pPr>
        <w:rPr>
          <w:i/>
          <w:iCs/>
          <w:lang w:val="sr-Cyrl-BA"/>
        </w:rPr>
      </w:pPr>
      <w:r w:rsidRPr="00072688">
        <w:rPr>
          <w:i/>
          <w:iCs/>
          <w:lang w:val="sr-Cyrl-BA"/>
        </w:rPr>
        <w:t xml:space="preserve">Q → S ; L 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add rid, rid, rid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 xml:space="preserve">E → bltz rid, id </w:t>
      </w:r>
    </w:p>
    <w:p w14:paraId="59593342" w14:textId="77777777" w:rsidR="00410CB3" w:rsidRPr="00072688" w:rsidRDefault="00410CB3" w:rsidP="00410CB3">
      <w:pPr>
        <w:rPr>
          <w:i/>
          <w:iCs/>
          <w:lang w:val="sr-Cyrl-BA"/>
        </w:rPr>
      </w:pPr>
      <w:r w:rsidRPr="00072688">
        <w:rPr>
          <w:i/>
          <w:iCs/>
          <w:lang w:val="sr-Cyrl-BA"/>
        </w:rPr>
        <w:t xml:space="preserve">S → _mem mid num 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 xml:space="preserve">E → addi rid, rid, num 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nop</w:t>
      </w:r>
    </w:p>
    <w:p w14:paraId="16E57140" w14:textId="7781B932" w:rsidR="00410CB3" w:rsidRPr="00072688" w:rsidRDefault="00410CB3" w:rsidP="00410CB3">
      <w:pPr>
        <w:rPr>
          <w:i/>
          <w:iCs/>
          <w:lang w:val="sr-Cyrl-BA"/>
        </w:rPr>
      </w:pPr>
      <w:r w:rsidRPr="00072688">
        <w:rPr>
          <w:i/>
          <w:iCs/>
          <w:lang w:val="sr-Cyrl-BA"/>
        </w:rPr>
        <w:t>S → _reg rid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sub rid, rid, rid</w:t>
      </w:r>
    </w:p>
    <w:p w14:paraId="67794F80" w14:textId="5EA20D59" w:rsidR="00410CB3" w:rsidRPr="00072688" w:rsidRDefault="00410CB3" w:rsidP="00410CB3">
      <w:pPr>
        <w:rPr>
          <w:i/>
          <w:iCs/>
        </w:rPr>
      </w:pPr>
      <w:r w:rsidRPr="00072688">
        <w:rPr>
          <w:i/>
          <w:iCs/>
          <w:lang w:val="sr-Cyrl-BA"/>
        </w:rPr>
        <w:t>S → _func id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la rid, mid</w:t>
      </w:r>
    </w:p>
    <w:p w14:paraId="33EBC9E0" w14:textId="21B04252" w:rsidR="00410CB3" w:rsidRPr="00072688" w:rsidRDefault="00410CB3" w:rsidP="00410CB3">
      <w:pPr>
        <w:rPr>
          <w:i/>
          <w:iCs/>
        </w:rPr>
      </w:pPr>
      <w:r w:rsidRPr="00072688">
        <w:rPr>
          <w:i/>
          <w:iCs/>
          <w:lang w:val="sr-Cyrl-BA"/>
        </w:rPr>
        <w:t>S → id: E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lw rid, num(rid)</w:t>
      </w:r>
    </w:p>
    <w:p w14:paraId="68AED9C6" w14:textId="15927799" w:rsidR="00410CB3" w:rsidRPr="00072688" w:rsidRDefault="00410CB3" w:rsidP="00410CB3">
      <w:pPr>
        <w:rPr>
          <w:i/>
          <w:iCs/>
        </w:rPr>
      </w:pPr>
      <w:r w:rsidRPr="00072688">
        <w:rPr>
          <w:i/>
          <w:iCs/>
          <w:lang w:val="sr-Cyrl-BA"/>
        </w:rPr>
        <w:t>S → E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li rid, num</w:t>
      </w:r>
    </w:p>
    <w:p w14:paraId="74B86C74" w14:textId="0CEC8C46" w:rsidR="00410CB3" w:rsidRPr="00072688" w:rsidRDefault="00410CB3" w:rsidP="00410CB3">
      <w:pPr>
        <w:rPr>
          <w:i/>
          <w:iCs/>
          <w:lang w:val="sr-Cyrl-BA"/>
        </w:rPr>
      </w:pPr>
      <w:r w:rsidRPr="00072688">
        <w:rPr>
          <w:i/>
          <w:iCs/>
          <w:lang w:val="sr-Cyrl-BA"/>
        </w:rPr>
        <w:lastRenderedPageBreak/>
        <w:t xml:space="preserve">L → eof 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>E → sw rid, num(rid)</w:t>
      </w:r>
    </w:p>
    <w:p w14:paraId="2BC13032" w14:textId="0929DF0E" w:rsidR="00410CB3" w:rsidRPr="00072688" w:rsidRDefault="00410CB3" w:rsidP="00410CB3">
      <w:pPr>
        <w:rPr>
          <w:i/>
          <w:iCs/>
          <w:lang w:val="sr-Cyrl-BA"/>
        </w:rPr>
      </w:pPr>
      <w:r w:rsidRPr="00072688">
        <w:rPr>
          <w:i/>
          <w:iCs/>
          <w:lang w:val="sr-Cyrl-BA"/>
        </w:rPr>
        <w:t>L → Q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>E → b id</w:t>
      </w:r>
    </w:p>
    <w:p w14:paraId="265EE1C5" w14:textId="0F7FC59D" w:rsidR="00072688" w:rsidRDefault="00072688" w:rsidP="00072688">
      <w:pPr>
        <w:ind w:firstLine="0"/>
        <w:rPr>
          <w:lang w:val="sr-Cyrl-BA"/>
        </w:rPr>
      </w:pPr>
      <w:r>
        <w:rPr>
          <w:lang w:val="sr-Cyrl-BA"/>
        </w:rPr>
        <w:t>Ов</w:t>
      </w:r>
      <w:r w:rsidR="00E04238">
        <w:rPr>
          <w:lang w:val="en-US"/>
        </w:rPr>
        <w:t>a</w:t>
      </w:r>
      <w:r>
        <w:rPr>
          <w:lang w:val="sr-Cyrl-BA"/>
        </w:rPr>
        <w:t xml:space="preserve"> граматика је, због додавања инструкција </w:t>
      </w:r>
      <w:r>
        <w:rPr>
          <w:i/>
          <w:iCs/>
          <w:lang w:val="en-US"/>
        </w:rPr>
        <w:t>and</w:t>
      </w:r>
      <w:r>
        <w:rPr>
          <w:i/>
          <w:iCs/>
          <w:lang w:val="sr-Cyrl-BA"/>
        </w:rPr>
        <w:t>,</w:t>
      </w:r>
      <w:r>
        <w:rPr>
          <w:i/>
          <w:iCs/>
          <w:lang w:val="en-US"/>
        </w:rPr>
        <w:t xml:space="preserve"> or </w:t>
      </w:r>
      <w:r w:rsidRPr="00072688">
        <w:rPr>
          <w:lang w:val="sr-Cyrl-BA"/>
        </w:rPr>
        <w:t>и</w:t>
      </w:r>
      <w:r>
        <w:rPr>
          <w:i/>
          <w:iCs/>
          <w:lang w:val="sr-Cyrl-BA"/>
        </w:rPr>
        <w:t xml:space="preserve"> </w:t>
      </w:r>
      <w:r>
        <w:rPr>
          <w:i/>
          <w:iCs/>
          <w:lang w:val="en-US"/>
        </w:rPr>
        <w:t>lb</w:t>
      </w:r>
      <w:r>
        <w:rPr>
          <w:i/>
          <w:iCs/>
          <w:lang w:val="sr-Cyrl-BA"/>
        </w:rPr>
        <w:t xml:space="preserve"> </w:t>
      </w:r>
      <w:r>
        <w:rPr>
          <w:lang w:val="sr-Cyrl-BA"/>
        </w:rPr>
        <w:t>проширена са:</w:t>
      </w:r>
    </w:p>
    <w:p w14:paraId="657EB820" w14:textId="0FD7EBE3" w:rsidR="00072688" w:rsidRDefault="00072688" w:rsidP="00072688">
      <w:pPr>
        <w:ind w:firstLine="0"/>
        <w:rPr>
          <w:i/>
          <w:iCs/>
          <w:lang w:val="en-US"/>
        </w:rPr>
      </w:pPr>
      <w:r>
        <w:rPr>
          <w:lang w:val="sr-Cyrl-BA"/>
        </w:rPr>
        <w:t xml:space="preserve">         </w:t>
      </w:r>
      <w:r w:rsidRPr="00072688">
        <w:rPr>
          <w:i/>
          <w:iCs/>
          <w:lang w:val="sr-Cyrl-BA"/>
        </w:rPr>
        <w:t xml:space="preserve">E → </w:t>
      </w:r>
      <w:r w:rsidRPr="00072688">
        <w:rPr>
          <w:i/>
          <w:iCs/>
          <w:lang w:val="en-US"/>
        </w:rPr>
        <w:t>lb r</w:t>
      </w:r>
      <w:r w:rsidRPr="00072688">
        <w:rPr>
          <w:i/>
          <w:iCs/>
          <w:lang w:val="sr-Cyrl-BA"/>
        </w:rPr>
        <w:t>id</w:t>
      </w:r>
      <w:r w:rsidRPr="00072688">
        <w:rPr>
          <w:i/>
          <w:iCs/>
          <w:lang w:val="en-US"/>
        </w:rPr>
        <w:t>, num(rid)</w:t>
      </w:r>
      <w:r w:rsidRPr="00072688">
        <w:rPr>
          <w:i/>
          <w:iCs/>
          <w:lang w:val="en-US"/>
        </w:rPr>
        <w:tab/>
        <w:t xml:space="preserve">            </w:t>
      </w:r>
      <w:r w:rsidRPr="00072688">
        <w:rPr>
          <w:i/>
          <w:iCs/>
          <w:lang w:val="sr-Cyrl-BA"/>
        </w:rPr>
        <w:t xml:space="preserve">E → </w:t>
      </w:r>
      <w:r w:rsidRPr="00072688">
        <w:rPr>
          <w:i/>
          <w:iCs/>
          <w:lang w:val="en-US"/>
        </w:rPr>
        <w:t>and rid, rid, rid</w:t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</w:r>
      <w:r w:rsidRPr="00072688">
        <w:rPr>
          <w:i/>
          <w:iCs/>
          <w:lang w:val="sr-Cyrl-BA"/>
        </w:rPr>
        <w:tab/>
        <w:t xml:space="preserve">E → </w:t>
      </w:r>
      <w:r w:rsidRPr="00072688">
        <w:rPr>
          <w:i/>
          <w:iCs/>
          <w:lang w:val="en-US"/>
        </w:rPr>
        <w:t>or rid, rid, rid</w:t>
      </w:r>
    </w:p>
    <w:p w14:paraId="712B9F0E" w14:textId="77777777" w:rsidR="00E04238" w:rsidRPr="00E04238" w:rsidRDefault="00E04238" w:rsidP="00E04238">
      <w:pPr>
        <w:ind w:firstLine="0"/>
        <w:rPr>
          <w:lang w:val="en-US"/>
        </w:rPr>
      </w:pPr>
      <w:r w:rsidRPr="00E04238">
        <w:rPr>
          <w:lang w:val="en-US"/>
        </w:rPr>
        <w:t xml:space="preserve">Терминални симболи МАВН језика су: </w:t>
      </w:r>
    </w:p>
    <w:p w14:paraId="7FBADCE1" w14:textId="77777777" w:rsidR="00E04238" w:rsidRPr="00E04238" w:rsidRDefault="00E04238" w:rsidP="00E04238">
      <w:pPr>
        <w:ind w:firstLine="0"/>
        <w:rPr>
          <w:i/>
          <w:iCs/>
          <w:lang w:val="en-US"/>
        </w:rPr>
      </w:pPr>
      <w:r w:rsidRPr="00E04238">
        <w:rPr>
          <w:i/>
          <w:iCs/>
          <w:lang w:val="en-US"/>
        </w:rPr>
        <w:t xml:space="preserve">: ; , ( ) </w:t>
      </w:r>
    </w:p>
    <w:p w14:paraId="543116F6" w14:textId="512239C7" w:rsidR="0063737D" w:rsidRPr="0063737D" w:rsidRDefault="00E04238" w:rsidP="00E04238">
      <w:pPr>
        <w:ind w:firstLine="0"/>
        <w:rPr>
          <w:i/>
          <w:iCs/>
          <w:lang w:val="en-US"/>
        </w:rPr>
      </w:pPr>
      <w:r w:rsidRPr="00E04238">
        <w:rPr>
          <w:i/>
          <w:iCs/>
          <w:lang w:val="en-US"/>
        </w:rPr>
        <w:t>_mem, _reg, _func, num id, rid, mid, eof, add, addi, sub, and, or, la, lb, lw, li, sw, b, bltz, nop</w:t>
      </w:r>
    </w:p>
    <w:p w14:paraId="3CB0D1B0" w14:textId="7554FFAB" w:rsidR="00E04238" w:rsidRPr="0063737D" w:rsidRDefault="00435DBE" w:rsidP="0063737D">
      <w:pPr>
        <w:spacing w:before="240"/>
        <w:ind w:firstLine="720"/>
        <w:rPr>
          <w:lang w:val="sr-Cyrl-BA"/>
        </w:rPr>
      </w:pPr>
      <w:r>
        <w:rPr>
          <w:lang w:val="sr-Cyrl-BA"/>
        </w:rPr>
        <w:t xml:space="preserve">У току ове фазе биљеже се све функције, промјенљиве, лабеле и инструкције, користе се бројачи за означавање редног броја инструкција, регистарских промјенљивих, лабела које стоје уз инструкције </w:t>
      </w:r>
      <w:r w:rsidR="00B247B4">
        <w:rPr>
          <w:lang w:val="sr-Cyrl-BA"/>
        </w:rPr>
        <w:t>тј.</w:t>
      </w:r>
      <w:r>
        <w:rPr>
          <w:lang w:val="sr-Cyrl-BA"/>
        </w:rPr>
        <w:t xml:space="preserve"> држе редни број </w:t>
      </w:r>
      <w:r w:rsidR="00B247B4">
        <w:rPr>
          <w:lang w:val="sr-Cyrl-BA"/>
        </w:rPr>
        <w:t xml:space="preserve">те </w:t>
      </w:r>
      <w:r>
        <w:rPr>
          <w:lang w:val="sr-Cyrl-BA"/>
        </w:rPr>
        <w:t xml:space="preserve">инструкције. </w:t>
      </w:r>
      <w:r w:rsidR="0063737D">
        <w:rPr>
          <w:lang w:val="sr-Cyrl-BA"/>
        </w:rPr>
        <w:t xml:space="preserve">У току записивања инструкција попуњавају се и </w:t>
      </w:r>
      <w:r w:rsidR="0063737D">
        <w:rPr>
          <w:i/>
          <w:iCs/>
          <w:lang w:val="en-US"/>
        </w:rPr>
        <w:t>dst</w:t>
      </w:r>
      <w:r w:rsidR="0063737D">
        <w:rPr>
          <w:lang w:val="sr-Cyrl-BA"/>
        </w:rPr>
        <w:t>,</w:t>
      </w:r>
      <w:r w:rsidR="0063737D">
        <w:rPr>
          <w:i/>
          <w:iCs/>
          <w:lang w:val="en-US"/>
        </w:rPr>
        <w:t xml:space="preserve"> src</w:t>
      </w:r>
      <w:r w:rsidR="0063737D">
        <w:rPr>
          <w:lang w:val="sr-Cyrl-BA"/>
        </w:rPr>
        <w:t>,</w:t>
      </w:r>
      <w:r w:rsidR="0063737D">
        <w:rPr>
          <w:i/>
          <w:iCs/>
          <w:lang w:val="en-US"/>
        </w:rPr>
        <w:t xml:space="preserve"> def</w:t>
      </w:r>
      <w:r w:rsidR="0063737D">
        <w:rPr>
          <w:lang w:val="sr-Cyrl-BA"/>
        </w:rPr>
        <w:t>,</w:t>
      </w:r>
      <w:r w:rsidR="0063737D">
        <w:rPr>
          <w:i/>
          <w:iCs/>
          <w:lang w:val="en-US"/>
        </w:rPr>
        <w:t xml:space="preserve"> </w:t>
      </w:r>
      <w:r w:rsidR="0063737D">
        <w:rPr>
          <w:lang w:val="sr-Cyrl-BA"/>
        </w:rPr>
        <w:t xml:space="preserve">и </w:t>
      </w:r>
      <w:r w:rsidR="0063737D">
        <w:rPr>
          <w:i/>
          <w:iCs/>
          <w:lang w:val="en-US"/>
        </w:rPr>
        <w:t xml:space="preserve">use </w:t>
      </w:r>
      <w:r w:rsidR="0063737D">
        <w:rPr>
          <w:lang w:val="sr-Cyrl-BA"/>
        </w:rPr>
        <w:t>листе варијабли те инструкције. Када се заврши анализа, прави се поредак инструкција, тј. свакој инструкцији се попуњавају листе претходника и сљедбеника.</w:t>
      </w:r>
    </w:p>
    <w:p w14:paraId="47874DCD" w14:textId="204CB48C" w:rsidR="009B50D3" w:rsidRDefault="00581171" w:rsidP="00581171">
      <w:pPr>
        <w:pStyle w:val="Heading2"/>
        <w:rPr>
          <w:lang w:val="sr-Cyrl-BA"/>
        </w:rPr>
      </w:pPr>
      <w:bookmarkStart w:id="13" w:name="_Toc43049224"/>
      <w:r>
        <w:rPr>
          <w:lang w:val="sr-Cyrl-BA"/>
        </w:rPr>
        <w:t xml:space="preserve">Синтеза / </w:t>
      </w:r>
      <w:r w:rsidR="009B5D59">
        <w:rPr>
          <w:lang w:val="sr-Cyrl-BA"/>
        </w:rPr>
        <w:t>генерисање одредишног кода</w:t>
      </w:r>
      <w:bookmarkEnd w:id="13"/>
    </w:p>
    <w:p w14:paraId="39B734A7" w14:textId="5E55AE5B" w:rsidR="00B878D7" w:rsidRDefault="00B878D7" w:rsidP="00B878D7">
      <w:pPr>
        <w:pStyle w:val="Heading3"/>
        <w:rPr>
          <w:lang w:val="sr-Cyrl-BA"/>
        </w:rPr>
      </w:pPr>
      <w:bookmarkStart w:id="14" w:name="_Toc43049225"/>
      <w:r>
        <w:rPr>
          <w:lang w:val="sr-Cyrl-BA"/>
        </w:rPr>
        <w:t>Анализа животног вијека промјенљивих</w:t>
      </w:r>
      <w:bookmarkEnd w:id="14"/>
    </w:p>
    <w:p w14:paraId="180ECB07" w14:textId="0DF1A8BF" w:rsidR="000A7A34" w:rsidRDefault="000A7A34" w:rsidP="00F92C4E">
      <w:pPr>
        <w:rPr>
          <w:lang w:val="sr-Cyrl-BA"/>
        </w:rPr>
      </w:pPr>
      <w:r w:rsidRPr="000A7A34">
        <w:rPr>
          <w:lang w:val="sr-Cyrl-BA"/>
        </w:rPr>
        <w:t>Да би се омогућило да различите пром</w:t>
      </w:r>
      <w:r>
        <w:rPr>
          <w:lang w:val="sr-Cyrl-BA"/>
        </w:rPr>
        <w:t>ј</w:t>
      </w:r>
      <w:r w:rsidRPr="000A7A34">
        <w:rPr>
          <w:lang w:val="sr-Cyrl-BA"/>
        </w:rPr>
        <w:t>енљиве које нису истовремено у употреби д</w:t>
      </w:r>
      <w:r>
        <w:rPr>
          <w:lang w:val="sr-Cyrl-BA"/>
        </w:rPr>
        <w:t>иј</w:t>
      </w:r>
      <w:r w:rsidRPr="000A7A34">
        <w:rPr>
          <w:lang w:val="sr-Cyrl-BA"/>
        </w:rPr>
        <w:t>еле исти ресурс, неопходна је информација о животном в</w:t>
      </w:r>
      <w:r>
        <w:rPr>
          <w:lang w:val="sr-Cyrl-BA"/>
        </w:rPr>
        <w:t>иј</w:t>
      </w:r>
      <w:r w:rsidRPr="000A7A34">
        <w:rPr>
          <w:lang w:val="sr-Cyrl-BA"/>
        </w:rPr>
        <w:t>еку пром</w:t>
      </w:r>
      <w:r>
        <w:rPr>
          <w:lang w:val="sr-Cyrl-BA"/>
        </w:rPr>
        <w:t>ј</w:t>
      </w:r>
      <w:r w:rsidRPr="000A7A34">
        <w:rPr>
          <w:lang w:val="sr-Cyrl-BA"/>
        </w:rPr>
        <w:t>енљиве.</w:t>
      </w:r>
      <w:r>
        <w:rPr>
          <w:lang w:val="sr-Cyrl-BA"/>
        </w:rPr>
        <w:t xml:space="preserve"> </w:t>
      </w:r>
      <w:r w:rsidR="00F92C4E" w:rsidRPr="00F92C4E">
        <w:rPr>
          <w:lang w:val="sr-Cyrl-BA"/>
        </w:rPr>
        <w:t>Животни в</w:t>
      </w:r>
      <w:r w:rsidR="00F92C4E">
        <w:rPr>
          <w:lang w:val="sr-Cyrl-BA"/>
        </w:rPr>
        <w:t>иј</w:t>
      </w:r>
      <w:r w:rsidR="00F92C4E" w:rsidRPr="00F92C4E">
        <w:rPr>
          <w:lang w:val="sr-Cyrl-BA"/>
        </w:rPr>
        <w:t>ек пром</w:t>
      </w:r>
      <w:r w:rsidR="00F92C4E">
        <w:rPr>
          <w:lang w:val="sr-Cyrl-BA"/>
        </w:rPr>
        <w:t>ј</w:t>
      </w:r>
      <w:r w:rsidR="00F92C4E" w:rsidRPr="00F92C4E">
        <w:rPr>
          <w:lang w:val="sr-Cyrl-BA"/>
        </w:rPr>
        <w:t>енљиве започиње дефиницијом пром</w:t>
      </w:r>
      <w:r w:rsidR="00F92C4E">
        <w:rPr>
          <w:lang w:val="sr-Cyrl-BA"/>
        </w:rPr>
        <w:t>ј</w:t>
      </w:r>
      <w:r w:rsidR="00F92C4E" w:rsidRPr="00F92C4E">
        <w:rPr>
          <w:lang w:val="sr-Cyrl-BA"/>
        </w:rPr>
        <w:t>енљиве (упис почетне вр</w:t>
      </w:r>
      <w:r w:rsidR="00F92C4E">
        <w:rPr>
          <w:lang w:val="sr-Cyrl-BA"/>
        </w:rPr>
        <w:t>иј</w:t>
      </w:r>
      <w:r w:rsidR="00F92C4E" w:rsidRPr="00F92C4E">
        <w:rPr>
          <w:lang w:val="sr-Cyrl-BA"/>
        </w:rPr>
        <w:t>едности), а завршава се пос</w:t>
      </w:r>
      <w:r w:rsidR="00F92C4E">
        <w:rPr>
          <w:lang w:val="sr-Cyrl-BA"/>
        </w:rPr>
        <w:t>љ</w:t>
      </w:r>
      <w:r w:rsidR="00F92C4E" w:rsidRPr="00F92C4E">
        <w:rPr>
          <w:lang w:val="sr-Cyrl-BA"/>
        </w:rPr>
        <w:t>едњом употребом (пос</w:t>
      </w:r>
      <w:r w:rsidR="00F92C4E">
        <w:rPr>
          <w:lang w:val="sr-Cyrl-BA"/>
        </w:rPr>
        <w:t>љ</w:t>
      </w:r>
      <w:r w:rsidR="00F92C4E" w:rsidRPr="00F92C4E">
        <w:rPr>
          <w:lang w:val="sr-Cyrl-BA"/>
        </w:rPr>
        <w:t>едње очитавање садржаја пром</w:t>
      </w:r>
      <w:r w:rsidR="00F92C4E">
        <w:rPr>
          <w:lang w:val="sr-Cyrl-BA"/>
        </w:rPr>
        <w:t>ј</w:t>
      </w:r>
      <w:r w:rsidR="00F92C4E" w:rsidRPr="00F92C4E">
        <w:rPr>
          <w:lang w:val="sr-Cyrl-BA"/>
        </w:rPr>
        <w:t>енљиве).</w:t>
      </w:r>
      <w:r w:rsidR="00F92C4E">
        <w:rPr>
          <w:lang w:val="sr-Cyrl-BA"/>
        </w:rPr>
        <w:t xml:space="preserve"> У имплементацији се попуњавају листе улазних и излазних промјенљивих сваке инструкције</w:t>
      </w:r>
      <w:r w:rsidR="00402248">
        <w:rPr>
          <w:lang w:val="sr-Cyrl-BA"/>
        </w:rPr>
        <w:t xml:space="preserve">, </w:t>
      </w:r>
      <w:r w:rsidR="00F92C4E">
        <w:rPr>
          <w:lang w:val="sr-Cyrl-BA"/>
        </w:rPr>
        <w:t xml:space="preserve">по формули: </w:t>
      </w:r>
    </w:p>
    <w:p w14:paraId="56605FDD" w14:textId="1DF5229C" w:rsidR="00F92C4E" w:rsidRDefault="00F92C4E" w:rsidP="00F92C4E">
      <w:pPr>
        <w:keepNext/>
        <w:ind w:left="2160" w:firstLine="0"/>
      </w:pPr>
      <w:r>
        <w:rPr>
          <w:lang w:val="sr-Cyrl-BA"/>
        </w:rPr>
        <w:t xml:space="preserve">        </w:t>
      </w:r>
      <w:r w:rsidRPr="00F92C4E">
        <w:rPr>
          <w:noProof/>
          <w:lang w:val="sr-Cyrl-BA"/>
        </w:rPr>
        <w:drawing>
          <wp:inline distT="0" distB="0" distL="0" distR="0" wp14:anchorId="45EB2ED9" wp14:editId="767949DF">
            <wp:extent cx="2305050" cy="724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498" cy="8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C56" w14:textId="1804B83B" w:rsidR="00F92C4E" w:rsidRPr="000A7A34" w:rsidRDefault="00F92C4E" w:rsidP="00F92C4E">
      <w:pPr>
        <w:pStyle w:val="Caption"/>
        <w:ind w:left="1440"/>
        <w:jc w:val="both"/>
        <w:rPr>
          <w:lang w:val="sr-Cyrl-BA"/>
        </w:rPr>
      </w:pPr>
      <w:r>
        <w:rPr>
          <w:lang w:val="sr-Cyrl-BA"/>
        </w:rPr>
        <w:t xml:space="preserve">        </w:t>
      </w:r>
      <w:bookmarkStart w:id="15" w:name="_Toc43049288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4</w:t>
      </w:r>
      <w:r>
        <w:fldChar w:fldCharType="end"/>
      </w:r>
      <w:r>
        <w:rPr>
          <w:lang w:val="sr-Cyrl-BA"/>
        </w:rPr>
        <w:t xml:space="preserve">    Формула за анализу </w:t>
      </w:r>
      <w:r>
        <w:rPr>
          <w:noProof/>
          <w:lang w:val="sr-Cyrl-BA"/>
        </w:rPr>
        <w:t>животног вијека</w:t>
      </w:r>
      <w:bookmarkEnd w:id="15"/>
    </w:p>
    <w:p w14:paraId="391012D6" w14:textId="77777777" w:rsidR="008E68FA" w:rsidRDefault="008E68FA" w:rsidP="003B04F6">
      <w:pPr>
        <w:pStyle w:val="Heading3"/>
        <w:rPr>
          <w:lang w:val="sr-Cyrl-BA"/>
        </w:rPr>
      </w:pPr>
      <w:bookmarkStart w:id="16" w:name="_Toc43049226"/>
      <w:r>
        <w:rPr>
          <w:lang w:val="sr-Cyrl-BA"/>
        </w:rPr>
        <w:t>Додјела ресурса</w:t>
      </w:r>
      <w:bookmarkEnd w:id="16"/>
    </w:p>
    <w:p w14:paraId="20A4A250" w14:textId="1670354F" w:rsidR="009B50D3" w:rsidRPr="008E68FA" w:rsidRDefault="00B878D7" w:rsidP="008E68FA">
      <w:pPr>
        <w:pStyle w:val="Heading4"/>
        <w:rPr>
          <w:lang w:val="sr-Cyrl-BA"/>
        </w:rPr>
      </w:pPr>
      <w:r w:rsidRPr="00B878D7">
        <w:rPr>
          <w:lang w:val="sr-Cyrl-BA"/>
        </w:rPr>
        <w:t xml:space="preserve"> </w:t>
      </w:r>
      <w:bookmarkStart w:id="17" w:name="_Toc43049227"/>
      <w:r w:rsidR="008E68FA" w:rsidRPr="00B878D7">
        <w:rPr>
          <w:lang w:val="sr-Cyrl-BA"/>
        </w:rPr>
        <w:t>Креирањ</w:t>
      </w:r>
      <w:r w:rsidR="008E68FA">
        <w:rPr>
          <w:lang w:val="sr-Cyrl-BA"/>
        </w:rPr>
        <w:t>е</w:t>
      </w:r>
      <w:r w:rsidR="008E68FA" w:rsidRPr="00B878D7">
        <w:rPr>
          <w:lang w:val="sr-Cyrl-BA"/>
        </w:rPr>
        <w:t xml:space="preserve"> графа/матрице сметњи</w:t>
      </w:r>
      <w:bookmarkEnd w:id="17"/>
      <w:r w:rsidR="008E68FA" w:rsidRPr="00B878D7">
        <w:rPr>
          <w:lang w:val="sr-Cyrl-BA"/>
        </w:rPr>
        <w:t xml:space="preserve"> </w:t>
      </w:r>
    </w:p>
    <w:p w14:paraId="52913A62" w14:textId="463D3239" w:rsidR="00402248" w:rsidRPr="00402248" w:rsidRDefault="008E68FA" w:rsidP="008E68FA">
      <w:pPr>
        <w:rPr>
          <w:lang w:val="sr-Cyrl-BA"/>
        </w:rPr>
      </w:pPr>
      <w:r w:rsidRPr="008E68FA">
        <w:rPr>
          <w:lang w:val="sr-Cyrl-BA"/>
        </w:rPr>
        <w:t>Проблем који онемогућава да се исти регистар дод</w:t>
      </w:r>
      <w:r>
        <w:rPr>
          <w:lang w:val="sr-Cyrl-BA"/>
        </w:rPr>
        <w:t>иј</w:t>
      </w:r>
      <w:r w:rsidRPr="008E68FA">
        <w:rPr>
          <w:lang w:val="sr-Cyrl-BA"/>
        </w:rPr>
        <w:t>ели дв</w:t>
      </w:r>
      <w:r>
        <w:rPr>
          <w:lang w:val="sr-Cyrl-BA"/>
        </w:rPr>
        <w:t>иј</w:t>
      </w:r>
      <w:r w:rsidRPr="008E68FA">
        <w:rPr>
          <w:lang w:val="sr-Cyrl-BA"/>
        </w:rPr>
        <w:t>ема привременим пром</w:t>
      </w:r>
      <w:r>
        <w:rPr>
          <w:lang w:val="sr-Cyrl-BA"/>
        </w:rPr>
        <w:t>ј</w:t>
      </w:r>
      <w:r w:rsidRPr="008E68FA">
        <w:rPr>
          <w:lang w:val="sr-Cyrl-BA"/>
        </w:rPr>
        <w:t>енљив</w:t>
      </w:r>
      <w:r>
        <w:rPr>
          <w:lang w:val="sr-Cyrl-BA"/>
        </w:rPr>
        <w:t>и</w:t>
      </w:r>
      <w:r w:rsidRPr="008E68FA">
        <w:rPr>
          <w:lang w:val="sr-Cyrl-BA"/>
        </w:rPr>
        <w:t>ма назива се сметња. Најчешћи узрок сметње је преклапање опсега животног в</w:t>
      </w:r>
      <w:r>
        <w:rPr>
          <w:lang w:val="sr-Cyrl-BA"/>
        </w:rPr>
        <w:t>иј</w:t>
      </w:r>
      <w:r w:rsidRPr="008E68FA">
        <w:rPr>
          <w:lang w:val="sr-Cyrl-BA"/>
        </w:rPr>
        <w:t>ека пром</w:t>
      </w:r>
      <w:r>
        <w:rPr>
          <w:lang w:val="sr-Cyrl-BA"/>
        </w:rPr>
        <w:t>ј</w:t>
      </w:r>
      <w:r w:rsidRPr="008E68FA">
        <w:rPr>
          <w:lang w:val="sr-Cyrl-BA"/>
        </w:rPr>
        <w:t>енљивих. На основу резултата добијених из анализе животног в</w:t>
      </w:r>
      <w:r>
        <w:rPr>
          <w:lang w:val="sr-Cyrl-BA"/>
        </w:rPr>
        <w:t>иј</w:t>
      </w:r>
      <w:r w:rsidRPr="008E68FA">
        <w:rPr>
          <w:lang w:val="sr-Cyrl-BA"/>
        </w:rPr>
        <w:t>ека пром</w:t>
      </w:r>
      <w:r>
        <w:rPr>
          <w:lang w:val="sr-Cyrl-BA"/>
        </w:rPr>
        <w:t>ј</w:t>
      </w:r>
      <w:r w:rsidRPr="008E68FA">
        <w:rPr>
          <w:lang w:val="sr-Cyrl-BA"/>
        </w:rPr>
        <w:t>енљивих правимо граф сметњи.</w:t>
      </w:r>
      <w:r>
        <w:rPr>
          <w:lang w:val="sr-Cyrl-BA"/>
        </w:rPr>
        <w:t xml:space="preserve"> </w:t>
      </w:r>
      <w:r w:rsidRPr="008E68FA">
        <w:rPr>
          <w:lang w:val="sr-Cyrl-BA"/>
        </w:rPr>
        <w:t xml:space="preserve">Колоне и редови матрице су исти и представљају све </w:t>
      </w:r>
      <w:r w:rsidRPr="008E68FA">
        <w:rPr>
          <w:lang w:val="sr-Cyrl-BA"/>
        </w:rPr>
        <w:lastRenderedPageBreak/>
        <w:t>пром</w:t>
      </w:r>
      <w:r>
        <w:rPr>
          <w:lang w:val="sr-Cyrl-BA"/>
        </w:rPr>
        <w:t>ј</w:t>
      </w:r>
      <w:r w:rsidRPr="008E68FA">
        <w:rPr>
          <w:lang w:val="sr-Cyrl-BA"/>
        </w:rPr>
        <w:t>енљиве у програму. На прес</w:t>
      </w:r>
      <w:r>
        <w:rPr>
          <w:lang w:val="sr-Cyrl-BA"/>
        </w:rPr>
        <w:t>ј</w:t>
      </w:r>
      <w:r w:rsidRPr="008E68FA">
        <w:rPr>
          <w:lang w:val="sr-Cyrl-BA"/>
        </w:rPr>
        <w:t xml:space="preserve">еку одговарајуће колоне и реда </w:t>
      </w:r>
      <w:r>
        <w:rPr>
          <w:lang w:val="sr-Cyrl-BA"/>
        </w:rPr>
        <w:t>је</w:t>
      </w:r>
      <w:r w:rsidRPr="008E68FA">
        <w:rPr>
          <w:lang w:val="sr-Cyrl-BA"/>
        </w:rPr>
        <w:t xml:space="preserve"> уписан индикатор да ли постоји сметња између пром</w:t>
      </w:r>
      <w:r>
        <w:rPr>
          <w:lang w:val="sr-Cyrl-BA"/>
        </w:rPr>
        <w:t>ј</w:t>
      </w:r>
      <w:r w:rsidRPr="008E68FA">
        <w:rPr>
          <w:lang w:val="sr-Cyrl-BA"/>
        </w:rPr>
        <w:t>енљиве у колони и пром</w:t>
      </w:r>
      <w:r>
        <w:rPr>
          <w:lang w:val="sr-Cyrl-BA"/>
        </w:rPr>
        <w:t>ј</w:t>
      </w:r>
      <w:r w:rsidRPr="008E68FA">
        <w:rPr>
          <w:lang w:val="sr-Cyrl-BA"/>
        </w:rPr>
        <w:t xml:space="preserve">енљиве у реду. </w:t>
      </w:r>
      <w:r w:rsidR="009E007E">
        <w:rPr>
          <w:lang w:val="sr-Cyrl-BA"/>
        </w:rPr>
        <w:t>Сметња постоји између свих промјенљивих које се дефинишу у инструкцији и свих промјенљивих које излазе из инструкције.</w:t>
      </w:r>
    </w:p>
    <w:p w14:paraId="64ED3916" w14:textId="500C6D95" w:rsidR="00B878D7" w:rsidRDefault="008E68FA" w:rsidP="008E68FA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18" w:name="_Toc43049228"/>
      <w:r w:rsidR="009A74BA">
        <w:rPr>
          <w:lang w:val="sr-Cyrl-BA"/>
        </w:rPr>
        <w:t>Упрошћавање</w:t>
      </w:r>
      <w:bookmarkEnd w:id="18"/>
    </w:p>
    <w:p w14:paraId="787335B7" w14:textId="7603697A" w:rsidR="0058145B" w:rsidRDefault="009A74BA" w:rsidP="0058145B">
      <w:pPr>
        <w:rPr>
          <w:lang w:val="sr-Cyrl-BA"/>
        </w:rPr>
      </w:pPr>
      <w:r>
        <w:rPr>
          <w:lang w:val="sr-Cyrl-BA"/>
        </w:rPr>
        <w:t>Ф</w:t>
      </w:r>
      <w:r w:rsidRPr="009A74BA">
        <w:rPr>
          <w:lang w:val="sr-Cyrl-BA"/>
        </w:rPr>
        <w:t>аза упро</w:t>
      </w:r>
      <w:r>
        <w:rPr>
          <w:lang w:val="sr-Cyrl-BA"/>
        </w:rPr>
        <w:t>шћ</w:t>
      </w:r>
      <w:r w:rsidRPr="009A74BA">
        <w:rPr>
          <w:lang w:val="sr-Cyrl-BA"/>
        </w:rPr>
        <w:t xml:space="preserve">авања </w:t>
      </w:r>
      <w:r w:rsidR="0058145B">
        <w:rPr>
          <w:lang w:val="sr-Cyrl-BA"/>
        </w:rPr>
        <w:t xml:space="preserve">добија на улаз граф сметњи и број доступних регистара, а њен резултат је стек. Циљ ове фазе је да прође кроз читав граф, да прво на стек ставља промјенљиве које имају мањи број сметњи од броја доступних регистара, у том процесу све промјенљиве које су у сметњи са овом, додатом промјенљивом, губе ту сметњу и смањује им се број сметњи (ранг), па имају веће шансе да буду </w:t>
      </w:r>
      <w:r w:rsidR="00B805CC">
        <w:rPr>
          <w:lang w:val="sr-Cyrl-BA"/>
        </w:rPr>
        <w:t xml:space="preserve">наредне </w:t>
      </w:r>
      <w:r w:rsidR="0058145B">
        <w:rPr>
          <w:lang w:val="sr-Cyrl-BA"/>
        </w:rPr>
        <w:t>убачене</w:t>
      </w:r>
      <w:r w:rsidR="00E02406">
        <w:rPr>
          <w:lang w:val="sr-Cyrl-BA"/>
        </w:rPr>
        <w:t>. Процес се наставља све док се не испразни граф.</w:t>
      </w:r>
    </w:p>
    <w:p w14:paraId="490BA025" w14:textId="619631F9" w:rsidR="009A74BA" w:rsidRDefault="00E02406" w:rsidP="009A74BA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19" w:name="_Toc43049229"/>
      <w:r w:rsidR="009A74BA">
        <w:rPr>
          <w:lang w:val="sr-Cyrl-BA"/>
        </w:rPr>
        <w:t>Фаза избора</w:t>
      </w:r>
      <w:bookmarkEnd w:id="19"/>
    </w:p>
    <w:p w14:paraId="5A07FE7D" w14:textId="5E952AE0" w:rsidR="00E02406" w:rsidRPr="00E02406" w:rsidRDefault="00E02406" w:rsidP="00E02406">
      <w:pPr>
        <w:rPr>
          <w:lang w:val="sr-Cyrl-BA"/>
        </w:rPr>
      </w:pPr>
      <w:r>
        <w:rPr>
          <w:lang w:val="sr-Cyrl-BA"/>
        </w:rPr>
        <w:t>Н</w:t>
      </w:r>
      <w:r w:rsidRPr="00E02406">
        <w:rPr>
          <w:lang w:val="sr-Cyrl-BA"/>
        </w:rPr>
        <w:t>акон што је граф усп</w:t>
      </w:r>
      <w:r>
        <w:rPr>
          <w:lang w:val="sr-Cyrl-BA"/>
        </w:rPr>
        <w:t>ј</w:t>
      </w:r>
      <w:r w:rsidRPr="00E02406">
        <w:rPr>
          <w:lang w:val="sr-Cyrl-BA"/>
        </w:rPr>
        <w:t>ешно упрошћен потребно је обојити чворове</w:t>
      </w:r>
      <w:r>
        <w:rPr>
          <w:lang w:val="sr-Cyrl-BA"/>
        </w:rPr>
        <w:t>, тј. додјелити им одговарајуће регистре</w:t>
      </w:r>
      <w:r w:rsidRPr="00E02406">
        <w:rPr>
          <w:lang w:val="sr-Cyrl-BA"/>
        </w:rPr>
        <w:t>. Редос</w:t>
      </w:r>
      <w:r>
        <w:rPr>
          <w:lang w:val="sr-Cyrl-BA"/>
        </w:rPr>
        <w:t>љ</w:t>
      </w:r>
      <w:r w:rsidRPr="00E02406">
        <w:rPr>
          <w:lang w:val="sr-Cyrl-BA"/>
        </w:rPr>
        <w:t xml:space="preserve">ед бојења чворова је одређен стеком на који су се чворови постављали приликом упрошћавања графа. </w:t>
      </w:r>
      <w:r>
        <w:rPr>
          <w:lang w:val="sr-Cyrl-BA"/>
        </w:rPr>
        <w:t>Ч</w:t>
      </w:r>
      <w:r w:rsidRPr="00E02406">
        <w:rPr>
          <w:lang w:val="sr-Cyrl-BA"/>
        </w:rPr>
        <w:t>ворови ће бити бојени обрнутим редо</w:t>
      </w:r>
      <w:r w:rsidR="00AB7C60">
        <w:rPr>
          <w:lang w:val="sr-Cyrl-BA"/>
        </w:rPr>
        <w:t>сљ</w:t>
      </w:r>
      <w:r w:rsidRPr="00E02406">
        <w:rPr>
          <w:lang w:val="sr-Cyrl-BA"/>
        </w:rPr>
        <w:t>едом од оног којим су</w:t>
      </w:r>
      <w:r>
        <w:rPr>
          <w:lang w:val="sr-Cyrl-BA"/>
        </w:rPr>
        <w:t xml:space="preserve"> </w:t>
      </w:r>
      <w:r w:rsidRPr="00E02406">
        <w:rPr>
          <w:lang w:val="sr-Cyrl-BA"/>
        </w:rPr>
        <w:t xml:space="preserve">скидани са графа. </w:t>
      </w:r>
      <w:r>
        <w:rPr>
          <w:lang w:val="sr-Cyrl-BA"/>
        </w:rPr>
        <w:t>Придржава се и</w:t>
      </w:r>
      <w:r w:rsidRPr="00E02406">
        <w:rPr>
          <w:lang w:val="sr-Cyrl-BA"/>
        </w:rPr>
        <w:t xml:space="preserve"> правило које се користи приликом бојења</w:t>
      </w:r>
      <w:r>
        <w:rPr>
          <w:lang w:val="sr-Cyrl-BA"/>
        </w:rPr>
        <w:t xml:space="preserve">, а то </w:t>
      </w:r>
      <w:r w:rsidRPr="00E02406">
        <w:rPr>
          <w:lang w:val="sr-Cyrl-BA"/>
        </w:rPr>
        <w:t>је да се чвору не дод</w:t>
      </w:r>
      <w:r>
        <w:rPr>
          <w:lang w:val="sr-Cyrl-BA"/>
        </w:rPr>
        <w:t>ј</w:t>
      </w:r>
      <w:r w:rsidRPr="00E02406">
        <w:rPr>
          <w:lang w:val="sr-Cyrl-BA"/>
        </w:rPr>
        <w:t>ели боја која је већ дод</w:t>
      </w:r>
      <w:r>
        <w:rPr>
          <w:lang w:val="sr-Cyrl-BA"/>
        </w:rPr>
        <w:t>ј</w:t>
      </w:r>
      <w:r w:rsidRPr="00E02406">
        <w:rPr>
          <w:lang w:val="sr-Cyrl-BA"/>
        </w:rPr>
        <w:t>ељена неком од сус</w:t>
      </w:r>
      <w:r>
        <w:rPr>
          <w:lang w:val="sr-Cyrl-BA"/>
        </w:rPr>
        <w:t>ј</w:t>
      </w:r>
      <w:r w:rsidRPr="00E02406">
        <w:rPr>
          <w:lang w:val="sr-Cyrl-BA"/>
        </w:rPr>
        <w:t>едних чворова.</w:t>
      </w:r>
    </w:p>
    <w:p w14:paraId="169530C3" w14:textId="36A801E4" w:rsidR="00743A3F" w:rsidRPr="00743A3F" w:rsidRDefault="00B878D7" w:rsidP="00743A3F">
      <w:pPr>
        <w:pStyle w:val="Heading3"/>
        <w:rPr>
          <w:lang w:val="sr-Cyrl-BA"/>
        </w:rPr>
      </w:pPr>
      <w:bookmarkStart w:id="20" w:name="_Toc43049230"/>
      <w:r>
        <w:rPr>
          <w:lang w:val="sr-Cyrl-BA"/>
        </w:rPr>
        <w:t>Генерисањ</w:t>
      </w:r>
      <w:r w:rsidR="00402248">
        <w:rPr>
          <w:lang w:val="sr-Cyrl-BA"/>
        </w:rPr>
        <w:t>е</w:t>
      </w:r>
      <w:r>
        <w:rPr>
          <w:lang w:val="sr-Cyrl-BA"/>
        </w:rPr>
        <w:t xml:space="preserve"> одредишног фајла</w:t>
      </w:r>
      <w:bookmarkEnd w:id="20"/>
      <w:r>
        <w:rPr>
          <w:lang w:val="sr-Cyrl-BA"/>
        </w:rPr>
        <w:t xml:space="preserve"> </w:t>
      </w:r>
    </w:p>
    <w:p w14:paraId="417F5D02" w14:textId="591077BC" w:rsidR="00743A3F" w:rsidRDefault="00743A3F" w:rsidP="00743A3F">
      <w:pPr>
        <w:rPr>
          <w:lang w:val="sr-Cyrl-BA"/>
        </w:rPr>
      </w:pPr>
      <w:r>
        <w:rPr>
          <w:lang w:val="sr-Cyrl-BA"/>
        </w:rPr>
        <w:t>Ово је посљедња фаза и она укљујује</w:t>
      </w:r>
      <w:r w:rsidR="00264906">
        <w:rPr>
          <w:lang w:val="sr-Cyrl-BA"/>
        </w:rPr>
        <w:t xml:space="preserve"> г</w:t>
      </w:r>
      <w:r w:rsidR="00264906" w:rsidRPr="00743A3F">
        <w:rPr>
          <w:lang w:val="sr-Cyrl-BA"/>
        </w:rPr>
        <w:t>енери</w:t>
      </w:r>
      <w:r w:rsidR="00264906">
        <w:rPr>
          <w:lang w:val="sr-Cyrl-BA"/>
        </w:rPr>
        <w:t>сање</w:t>
      </w:r>
      <w:r w:rsidR="00264906" w:rsidRPr="00743A3F">
        <w:rPr>
          <w:lang w:val="sr-Cyrl-BA"/>
        </w:rPr>
        <w:t xml:space="preserve"> излазн</w:t>
      </w:r>
      <w:r w:rsidR="00264906">
        <w:rPr>
          <w:lang w:val="sr-Cyrl-BA"/>
        </w:rPr>
        <w:t>е</w:t>
      </w:r>
      <w:r w:rsidR="00264906" w:rsidRPr="00743A3F">
        <w:rPr>
          <w:lang w:val="sr-Cyrl-BA"/>
        </w:rPr>
        <w:t xml:space="preserve"> датотек</w:t>
      </w:r>
      <w:r w:rsidR="00264906">
        <w:rPr>
          <w:lang w:val="sr-Cyrl-BA"/>
        </w:rPr>
        <w:t>е</w:t>
      </w:r>
      <w:r w:rsidR="00264906" w:rsidRPr="00743A3F">
        <w:rPr>
          <w:lang w:val="sr-Cyrl-BA"/>
        </w:rPr>
        <w:t xml:space="preserve"> са екстензијом “.s” која садржи преведен и коректан </w:t>
      </w:r>
      <w:r w:rsidR="00614E9F">
        <w:rPr>
          <w:lang w:val="sr-Cyrl-BA"/>
        </w:rPr>
        <w:t>МИПС</w:t>
      </w:r>
      <w:r w:rsidR="00264906" w:rsidRPr="00743A3F">
        <w:rPr>
          <w:lang w:val="sr-Cyrl-BA"/>
        </w:rPr>
        <w:t xml:space="preserve"> 32</w:t>
      </w:r>
      <w:r w:rsidR="00614E9F">
        <w:rPr>
          <w:lang w:val="sr-Cyrl-BA"/>
        </w:rPr>
        <w:t>-битни</w:t>
      </w:r>
      <w:r w:rsidR="00264906">
        <w:rPr>
          <w:lang w:val="sr-Cyrl-BA"/>
        </w:rPr>
        <w:t xml:space="preserve"> </w:t>
      </w:r>
      <w:r w:rsidR="00264906" w:rsidRPr="00264906">
        <w:rPr>
          <w:lang w:val="sr-Cyrl-BA"/>
        </w:rPr>
        <w:t>асемблерски језик полазног програма</w:t>
      </w:r>
      <w:r w:rsidR="00264906">
        <w:rPr>
          <w:lang w:val="sr-Cyrl-BA"/>
        </w:rPr>
        <w:t>, која поштује сљедеће :</w:t>
      </w:r>
    </w:p>
    <w:p w14:paraId="6BA27E01" w14:textId="6B415822" w:rsidR="00743A3F" w:rsidRPr="00743A3F" w:rsidRDefault="00743A3F" w:rsidP="00743A3F">
      <w:pPr>
        <w:ind w:left="720" w:firstLine="0"/>
        <w:rPr>
          <w:lang w:val="sr-Cyrl-BA"/>
        </w:rPr>
      </w:pPr>
      <w:r>
        <w:rPr>
          <w:lang w:val="sr-Cyrl-BA"/>
        </w:rPr>
        <w:t xml:space="preserve">- Уписивање </w:t>
      </w:r>
      <w:r w:rsidRPr="00743A3F">
        <w:rPr>
          <w:lang w:val="sr-Cyrl-BA"/>
        </w:rPr>
        <w:t>меморијск</w:t>
      </w:r>
      <w:r>
        <w:rPr>
          <w:lang w:val="sr-Cyrl-BA"/>
        </w:rPr>
        <w:t>их</w:t>
      </w:r>
      <w:r w:rsidRPr="00743A3F">
        <w:rPr>
          <w:lang w:val="sr-Cyrl-BA"/>
        </w:rPr>
        <w:t xml:space="preserve"> пром</w:t>
      </w:r>
      <w:r>
        <w:rPr>
          <w:lang w:val="sr-Cyrl-BA"/>
        </w:rPr>
        <w:t>ј</w:t>
      </w:r>
      <w:r w:rsidRPr="00743A3F">
        <w:rPr>
          <w:lang w:val="sr-Cyrl-BA"/>
        </w:rPr>
        <w:t>енљив</w:t>
      </w:r>
      <w:r>
        <w:rPr>
          <w:lang w:val="sr-Cyrl-BA"/>
        </w:rPr>
        <w:t>их</w:t>
      </w:r>
      <w:r w:rsidRPr="00743A3F">
        <w:rPr>
          <w:lang w:val="sr-Cyrl-BA"/>
        </w:rPr>
        <w:t xml:space="preserve"> у секцију за податке - .data водећи рачуна о</w:t>
      </w:r>
      <w:r>
        <w:rPr>
          <w:lang w:val="sr-Cyrl-BA"/>
        </w:rPr>
        <w:t xml:space="preserve"> </w:t>
      </w:r>
      <w:r w:rsidRPr="00743A3F">
        <w:rPr>
          <w:lang w:val="sr-Cyrl-BA"/>
        </w:rPr>
        <w:t>синтакси</w:t>
      </w:r>
      <w:r>
        <w:rPr>
          <w:lang w:val="sr-Cyrl-BA"/>
        </w:rPr>
        <w:t xml:space="preserve"> а</w:t>
      </w:r>
      <w:r w:rsidRPr="00743A3F">
        <w:rPr>
          <w:lang w:val="sr-Cyrl-BA"/>
        </w:rPr>
        <w:t xml:space="preserve">семблерског језика </w:t>
      </w:r>
    </w:p>
    <w:p w14:paraId="53C8E12D" w14:textId="76A84BAF" w:rsidR="00743A3F" w:rsidRPr="00743A3F" w:rsidRDefault="00743A3F" w:rsidP="00743A3F">
      <w:pPr>
        <w:ind w:firstLine="720"/>
        <w:rPr>
          <w:lang w:val="sr-Cyrl-BA"/>
        </w:rPr>
      </w:pPr>
      <w:r>
        <w:rPr>
          <w:lang w:val="sr-Cyrl-BA"/>
        </w:rPr>
        <w:t xml:space="preserve">- Уписивање </w:t>
      </w:r>
      <w:r w:rsidRPr="00743A3F">
        <w:rPr>
          <w:lang w:val="sr-Cyrl-BA"/>
        </w:rPr>
        <w:t>инструкциј</w:t>
      </w:r>
      <w:r>
        <w:rPr>
          <w:lang w:val="sr-Cyrl-BA"/>
        </w:rPr>
        <w:t>а</w:t>
      </w:r>
      <w:r w:rsidRPr="00743A3F">
        <w:rPr>
          <w:lang w:val="sr-Cyrl-BA"/>
        </w:rPr>
        <w:t xml:space="preserve"> у програмску секцију - .text </w:t>
      </w:r>
    </w:p>
    <w:p w14:paraId="50A05836" w14:textId="72DA09A9" w:rsidR="00743A3F" w:rsidRPr="00743A3F" w:rsidRDefault="00264906" w:rsidP="00264906">
      <w:pPr>
        <w:ind w:left="720" w:firstLine="0"/>
        <w:rPr>
          <w:lang w:val="sr-Cyrl-BA"/>
        </w:rPr>
      </w:pPr>
      <w:r>
        <w:rPr>
          <w:lang w:val="sr-Cyrl-BA"/>
        </w:rPr>
        <w:t>- Генерисање и</w:t>
      </w:r>
      <w:r w:rsidR="00743A3F" w:rsidRPr="00743A3F">
        <w:rPr>
          <w:lang w:val="sr-Cyrl-BA"/>
        </w:rPr>
        <w:t>ме</w:t>
      </w:r>
      <w:r>
        <w:rPr>
          <w:lang w:val="sr-Cyrl-BA"/>
        </w:rPr>
        <w:t>на</w:t>
      </w:r>
      <w:r w:rsidR="00743A3F" w:rsidRPr="00743A3F">
        <w:rPr>
          <w:lang w:val="sr-Cyrl-BA"/>
        </w:rPr>
        <w:t xml:space="preserve"> функциј</w:t>
      </w:r>
      <w:r>
        <w:rPr>
          <w:lang w:val="sr-Cyrl-BA"/>
        </w:rPr>
        <w:t>а</w:t>
      </w:r>
      <w:r w:rsidR="00743A3F" w:rsidRPr="00743A3F">
        <w:rPr>
          <w:lang w:val="sr-Cyrl-BA"/>
        </w:rPr>
        <w:t xml:space="preserve"> као глобални</w:t>
      </w:r>
      <w:r>
        <w:rPr>
          <w:lang w:val="sr-Cyrl-BA"/>
        </w:rPr>
        <w:t>х</w:t>
      </w:r>
      <w:r w:rsidR="00743A3F" w:rsidRPr="00743A3F">
        <w:rPr>
          <w:lang w:val="sr-Cyrl-BA"/>
        </w:rPr>
        <w:t xml:space="preserve"> симбол</w:t>
      </w:r>
      <w:r>
        <w:rPr>
          <w:lang w:val="sr-Cyrl-BA"/>
        </w:rPr>
        <w:t>а</w:t>
      </w:r>
      <w:r w:rsidR="00743A3F" w:rsidRPr="00743A3F">
        <w:rPr>
          <w:lang w:val="sr-Cyrl-BA"/>
        </w:rPr>
        <w:t xml:space="preserve"> - .globl и као лабелу на прву</w:t>
      </w:r>
      <w:r>
        <w:rPr>
          <w:lang w:val="sr-Cyrl-BA"/>
        </w:rPr>
        <w:t xml:space="preserve"> </w:t>
      </w:r>
      <w:r w:rsidR="00743A3F" w:rsidRPr="00743A3F">
        <w:rPr>
          <w:lang w:val="sr-Cyrl-BA"/>
        </w:rPr>
        <w:t xml:space="preserve">њену инструкцију </w:t>
      </w:r>
    </w:p>
    <w:p w14:paraId="3264ED81" w14:textId="4FD2AAEF" w:rsidR="00743A3F" w:rsidRPr="00743A3F" w:rsidRDefault="00743A3F" w:rsidP="00743A3F">
      <w:pPr>
        <w:rPr>
          <w:lang w:val="sr-Cyrl-BA"/>
        </w:rPr>
      </w:pPr>
    </w:p>
    <w:p w14:paraId="49ED1B32" w14:textId="31FF30CB" w:rsidR="00CF136C" w:rsidRDefault="00233D58" w:rsidP="00CF136C">
      <w:pPr>
        <w:pStyle w:val="Heading1"/>
        <w:rPr>
          <w:lang w:val="sl-SI"/>
        </w:rPr>
      </w:pPr>
      <w:bookmarkStart w:id="21" w:name="_Toc43049231"/>
      <w:r>
        <w:rPr>
          <w:lang w:val="sr-Cyrl-BA"/>
        </w:rPr>
        <w:lastRenderedPageBreak/>
        <w:t>Програмско рјешење</w:t>
      </w:r>
      <w:bookmarkEnd w:id="21"/>
    </w:p>
    <w:p w14:paraId="2839231C" w14:textId="398FB84E" w:rsidR="00CF136C" w:rsidRDefault="001A6693" w:rsidP="00C507E9">
      <w:pPr>
        <w:pStyle w:val="Heading2"/>
        <w:rPr>
          <w:lang w:val="sl-SI"/>
        </w:rPr>
      </w:pPr>
      <w:bookmarkStart w:id="22" w:name="_Toc43049232"/>
      <w:r>
        <w:rPr>
          <w:lang w:val="sr-Cyrl-BA"/>
        </w:rPr>
        <w:t xml:space="preserve">Посао </w:t>
      </w:r>
      <w:r w:rsidR="0030401B">
        <w:rPr>
          <w:i/>
          <w:iCs/>
          <w:lang w:val="en-US"/>
        </w:rPr>
        <w:t>main</w:t>
      </w:r>
      <w:r w:rsidR="00A6767C">
        <w:rPr>
          <w:lang w:val="sr-Cyrl-BA"/>
        </w:rPr>
        <w:t xml:space="preserve"> </w:t>
      </w:r>
      <w:r w:rsidR="0030401B">
        <w:rPr>
          <w:lang w:val="sr-Cyrl-BA"/>
        </w:rPr>
        <w:t>функције</w:t>
      </w:r>
      <w:bookmarkEnd w:id="22"/>
    </w:p>
    <w:p w14:paraId="54F16758" w14:textId="77777777" w:rsidR="00940585" w:rsidRPr="00940585" w:rsidRDefault="00940585" w:rsidP="00642177">
      <w:pPr>
        <w:ind w:firstLine="0"/>
        <w:rPr>
          <w:lang w:val="sl-SI"/>
        </w:rPr>
      </w:pPr>
      <w:r w:rsidRPr="00940585">
        <w:rPr>
          <w:rFonts w:ascii="Courier New" w:hAnsi="Courier New" w:cs="Courier New"/>
          <w:noProof/>
          <w:sz w:val="20"/>
          <w:lang w:eastAsia="sr-Latn-CS"/>
        </w:rPr>
        <w:t>int main();</w:t>
      </w:r>
    </w:p>
    <w:p w14:paraId="4C167C13" w14:textId="57AF9640" w:rsidR="001213A9" w:rsidRPr="0030401B" w:rsidRDefault="00A6767C" w:rsidP="0030401B">
      <w:pPr>
        <w:rPr>
          <w:lang w:val="sr-Cyrl-BA"/>
        </w:rPr>
      </w:pPr>
      <w:r>
        <w:rPr>
          <w:lang w:val="sr-Cyrl-BA"/>
        </w:rPr>
        <w:t>Унутар г</w:t>
      </w:r>
      <w:r w:rsidR="00891A8D">
        <w:rPr>
          <w:lang w:val="sr-Cyrl-BA"/>
        </w:rPr>
        <w:t>лавн</w:t>
      </w:r>
      <w:r>
        <w:rPr>
          <w:lang w:val="sr-Cyrl-BA"/>
        </w:rPr>
        <w:t>е</w:t>
      </w:r>
      <w:r w:rsidR="00891A8D">
        <w:rPr>
          <w:lang w:val="sr-Cyrl-BA"/>
        </w:rPr>
        <w:t xml:space="preserve"> функција програм</w:t>
      </w:r>
      <w:r>
        <w:rPr>
          <w:lang w:val="sr-Cyrl-BA"/>
        </w:rPr>
        <w:t xml:space="preserve">а се врши одабир улазног фајла кроз функцију </w:t>
      </w:r>
      <w:r w:rsidRPr="00A6767C">
        <w:rPr>
          <w:i/>
          <w:iCs/>
          <w:lang w:val="en-US"/>
        </w:rPr>
        <w:t>getFilePath</w:t>
      </w:r>
      <w:r>
        <w:rPr>
          <w:lang w:val="sr-Cyrl-BA"/>
        </w:rPr>
        <w:t xml:space="preserve">. Ова функција даје мени за одабир, а фајлове чита из предодређеног директоријума уз помоћ библиотеке </w:t>
      </w:r>
      <w:r>
        <w:rPr>
          <w:i/>
          <w:iCs/>
          <w:lang w:val="en-US"/>
        </w:rPr>
        <w:t xml:space="preserve">dirent. </w:t>
      </w:r>
      <w:r>
        <w:rPr>
          <w:lang w:val="sr-Cyrl-BA"/>
        </w:rPr>
        <w:t xml:space="preserve">Главна функција обавља </w:t>
      </w:r>
      <w:r w:rsidR="0030401B">
        <w:rPr>
          <w:lang w:val="sr-Cyrl-BA"/>
        </w:rPr>
        <w:t xml:space="preserve">након тога све фазе МАВН преводиоца у току чега враћа резултате извршавања у виду порука или грешки. Након што се све фазе успјешно изврше, слиједи генерисање излазне датотеке путем функције </w:t>
      </w:r>
      <w:r w:rsidR="0030401B" w:rsidRPr="0030401B">
        <w:rPr>
          <w:i/>
          <w:iCs/>
          <w:lang w:val="en-US"/>
        </w:rPr>
        <w:t>toMips</w:t>
      </w:r>
      <w:r w:rsidR="0030401B">
        <w:rPr>
          <w:i/>
          <w:iCs/>
          <w:lang w:val="sr-Cyrl-BA"/>
        </w:rPr>
        <w:t xml:space="preserve">. </w:t>
      </w:r>
      <w:r w:rsidR="0030401B">
        <w:rPr>
          <w:lang w:val="sr-Cyrl-BA"/>
        </w:rPr>
        <w:t>Њен задатак је да испише одредишни код у излазну датотеку, у формату који је раније представљен.</w:t>
      </w:r>
    </w:p>
    <w:p w14:paraId="15A2CE54" w14:textId="4A309B8B" w:rsidR="00B40790" w:rsidRDefault="00BB161A" w:rsidP="0030401B">
      <w:pPr>
        <w:pStyle w:val="Heading2"/>
        <w:rPr>
          <w:lang w:val="sr-Cyrl-BA"/>
        </w:rPr>
      </w:pPr>
      <w:bookmarkStart w:id="23" w:name="_Toc43049233"/>
      <w:r>
        <w:rPr>
          <w:lang w:val="sr-Cyrl-BA"/>
        </w:rPr>
        <w:t>Предњи дио компајлера</w:t>
      </w:r>
      <w:bookmarkEnd w:id="23"/>
    </w:p>
    <w:p w14:paraId="45CC03C7" w14:textId="79008E81" w:rsidR="00BB161A" w:rsidRDefault="00BB161A" w:rsidP="00BB161A">
      <w:pPr>
        <w:pStyle w:val="Heading3"/>
        <w:rPr>
          <w:lang w:val="sr-Cyrl-BA"/>
        </w:rPr>
      </w:pPr>
      <w:bookmarkStart w:id="24" w:name="_Toc43049234"/>
      <w:r>
        <w:rPr>
          <w:lang w:val="sr-Cyrl-BA"/>
        </w:rPr>
        <w:t>Лексички анализатор</w:t>
      </w:r>
      <w:bookmarkEnd w:id="24"/>
    </w:p>
    <w:p w14:paraId="6549BAB6" w14:textId="2ADC1BF4" w:rsidR="000B120E" w:rsidRPr="000B120E" w:rsidRDefault="00BB161A" w:rsidP="000B120E">
      <w:pPr>
        <w:rPr>
          <w:lang w:val="sr-Cyrl-BA"/>
        </w:rPr>
      </w:pPr>
      <w:r>
        <w:rPr>
          <w:lang w:val="sr-Cyrl-BA"/>
        </w:rPr>
        <w:t>Л</w:t>
      </w:r>
      <w:r w:rsidRPr="00034B5F">
        <w:rPr>
          <w:lang w:val="sr-Cyrl-BA"/>
        </w:rPr>
        <w:t>ексички анализатор чита карактер по карактер</w:t>
      </w:r>
      <w:r>
        <w:rPr>
          <w:lang w:val="sr-Cyrl-BA"/>
        </w:rPr>
        <w:t xml:space="preserve"> </w:t>
      </w:r>
      <w:r w:rsidRPr="00034B5F">
        <w:rPr>
          <w:lang w:val="sr-Cyrl-BA"/>
        </w:rPr>
        <w:t>из изворног кода и идентификује ц</w:t>
      </w:r>
      <w:r>
        <w:rPr>
          <w:lang w:val="sr-Cyrl-BA"/>
        </w:rPr>
        <w:t>ј</w:t>
      </w:r>
      <w:r w:rsidRPr="00034B5F">
        <w:rPr>
          <w:lang w:val="sr-Cyrl-BA"/>
        </w:rPr>
        <w:t>елине</w:t>
      </w:r>
      <w:r>
        <w:rPr>
          <w:lang w:val="sr-Cyrl-BA"/>
        </w:rPr>
        <w:t xml:space="preserve"> уз помоћ </w:t>
      </w:r>
      <w:r w:rsidR="000B120E" w:rsidRPr="000B120E">
        <w:rPr>
          <w:lang w:val="sr-Cyrl-BA"/>
        </w:rPr>
        <w:t>коначног детерминистичког аутомата</w:t>
      </w:r>
      <w:r>
        <w:rPr>
          <w:lang w:val="sr-Cyrl-BA"/>
        </w:rPr>
        <w:t>, преко које</w:t>
      </w:r>
      <w:r w:rsidR="009C3B7B">
        <w:rPr>
          <w:lang w:val="sr-Cyrl-BA"/>
        </w:rPr>
        <w:t>г</w:t>
      </w:r>
      <w:r>
        <w:rPr>
          <w:lang w:val="sr-Cyrl-BA"/>
        </w:rPr>
        <w:t xml:space="preserve"> добија свако наредно дозвољено стање за тренутни токен. </w:t>
      </w:r>
      <w:r w:rsidRPr="00034B5F">
        <w:rPr>
          <w:lang w:val="sr-Cyrl-BA"/>
        </w:rPr>
        <w:t>Након идентификовања лексема, свакој од њих се придружује одговарајућа лексичка категорија, као и јединствена одговарајућа ознака категорије која је придружена лексеми</w:t>
      </w:r>
      <w:r>
        <w:rPr>
          <w:lang w:val="sr-Cyrl-BA"/>
        </w:rPr>
        <w:t xml:space="preserve"> - </w:t>
      </w:r>
      <w:r w:rsidRPr="00034B5F">
        <w:rPr>
          <w:lang w:val="sr-Cyrl-BA"/>
        </w:rPr>
        <w:t>токен</w:t>
      </w:r>
      <w:r>
        <w:rPr>
          <w:lang w:val="sr-Cyrl-BA"/>
        </w:rPr>
        <w:t>. З</w:t>
      </w:r>
      <w:r w:rsidRPr="00034B5F">
        <w:rPr>
          <w:lang w:val="sr-Cyrl-BA"/>
        </w:rPr>
        <w:t>адатак</w:t>
      </w:r>
      <w:r>
        <w:rPr>
          <w:lang w:val="sr-Cyrl-BA"/>
        </w:rPr>
        <w:t xml:space="preserve"> </w:t>
      </w:r>
      <w:r w:rsidRPr="00034B5F">
        <w:rPr>
          <w:lang w:val="sr-Cyrl-BA"/>
        </w:rPr>
        <w:t>лексера јесте и да чува информацију о називу идентификатора који је препознао,</w:t>
      </w:r>
      <w:r>
        <w:rPr>
          <w:lang w:val="sr-Cyrl-BA"/>
        </w:rPr>
        <w:t xml:space="preserve"> </w:t>
      </w:r>
      <w:r w:rsidRPr="00034B5F">
        <w:rPr>
          <w:lang w:val="sr-Cyrl-BA"/>
        </w:rPr>
        <w:t>вр</w:t>
      </w:r>
      <w:r>
        <w:rPr>
          <w:lang w:val="sr-Cyrl-BA"/>
        </w:rPr>
        <w:t>иј</w:t>
      </w:r>
      <w:r w:rsidRPr="00034B5F">
        <w:rPr>
          <w:lang w:val="sr-Cyrl-BA"/>
        </w:rPr>
        <w:t>едности дословне бројевне вр</w:t>
      </w:r>
      <w:r>
        <w:rPr>
          <w:lang w:val="sr-Cyrl-BA"/>
        </w:rPr>
        <w:t>ије</w:t>
      </w:r>
      <w:r w:rsidRPr="00034B5F">
        <w:rPr>
          <w:lang w:val="sr-Cyrl-BA"/>
        </w:rPr>
        <w:t>дности коју је препознао и сл.</w:t>
      </w:r>
    </w:p>
    <w:p w14:paraId="588CD579" w14:textId="2032DCF5" w:rsidR="000B120E" w:rsidRDefault="000B120E" w:rsidP="000B120E">
      <w:pPr>
        <w:ind w:firstLine="0"/>
        <w:rPr>
          <w:i/>
          <w:iCs/>
          <w:lang w:val="sr-Cyrl-BA"/>
        </w:rPr>
      </w:pPr>
      <w:r w:rsidRPr="000B120E">
        <w:rPr>
          <w:i/>
          <w:iCs/>
          <w:lang w:val="sr-Cyrl-BA"/>
        </w:rPr>
        <w:t xml:space="preserve">enum TokenType  </w:t>
      </w:r>
    </w:p>
    <w:p w14:paraId="5A535CFF" w14:textId="259174AF" w:rsidR="000B120E" w:rsidRPr="000B120E" w:rsidRDefault="000B120E" w:rsidP="000B120E">
      <w:pPr>
        <w:rPr>
          <w:lang w:val="sr-Cyrl-BA"/>
        </w:rPr>
      </w:pPr>
      <w:r w:rsidRPr="000B120E">
        <w:rPr>
          <w:lang w:val="sr-Cyrl-BA"/>
        </w:rPr>
        <w:t>Подржани токени које лексички анализатор генерише</w:t>
      </w:r>
    </w:p>
    <w:p w14:paraId="36F843BA" w14:textId="26C36E0C" w:rsidR="00D21042" w:rsidRPr="00D21042" w:rsidRDefault="00D21042" w:rsidP="00D21042">
      <w:pPr>
        <w:ind w:firstLine="0"/>
        <w:jc w:val="left"/>
        <w:rPr>
          <w:i/>
          <w:iCs/>
          <w:lang w:val="en-US"/>
        </w:rPr>
      </w:pPr>
      <w:r w:rsidRPr="00D21042">
        <w:rPr>
          <w:i/>
          <w:iCs/>
          <w:lang w:val="en-US"/>
        </w:rPr>
        <w:t>map&lt;int, map&lt;char,int&gt;&gt;</w:t>
      </w:r>
      <w:r>
        <w:rPr>
          <w:i/>
          <w:iCs/>
          <w:lang w:val="sr-Cyrl-BA"/>
        </w:rPr>
        <w:t xml:space="preserve"> </w:t>
      </w:r>
      <w:r w:rsidRPr="00D21042">
        <w:rPr>
          <w:i/>
          <w:iCs/>
          <w:lang w:val="sr-Cyrl-BA"/>
        </w:rPr>
        <w:t>stateMachine;</w:t>
      </w:r>
    </w:p>
    <w:p w14:paraId="402F9D7F" w14:textId="7B3BDA76" w:rsidR="000B120E" w:rsidRDefault="000B120E" w:rsidP="00D21042">
      <w:pPr>
        <w:ind w:left="567" w:firstLine="0"/>
        <w:rPr>
          <w:lang w:val="sr-Cyrl-BA"/>
        </w:rPr>
      </w:pPr>
      <w:r w:rsidRPr="000B120E">
        <w:rPr>
          <w:lang w:val="sr-Cyrl-BA"/>
        </w:rPr>
        <w:t>Аутомат прелаза стања, мапа која чува стања као кључ, и матрицу прелаза стања као</w:t>
      </w:r>
      <w:r w:rsidR="00D21042">
        <w:rPr>
          <w:lang w:val="sr-Cyrl-BA"/>
        </w:rPr>
        <w:t xml:space="preserve"> </w:t>
      </w:r>
      <w:r w:rsidRPr="000B120E">
        <w:rPr>
          <w:lang w:val="sr-Cyrl-BA"/>
        </w:rPr>
        <w:t>вр</w:t>
      </w:r>
      <w:r w:rsidR="00D21042">
        <w:rPr>
          <w:lang w:val="sr-Cyrl-BA"/>
        </w:rPr>
        <w:t>иј</w:t>
      </w:r>
      <w:r w:rsidRPr="000B120E">
        <w:rPr>
          <w:lang w:val="sr-Cyrl-BA"/>
        </w:rPr>
        <w:t xml:space="preserve">едност </w:t>
      </w:r>
    </w:p>
    <w:p w14:paraId="1C1F15B4" w14:textId="77777777" w:rsidR="00D21042" w:rsidRPr="00D21042" w:rsidRDefault="00D21042" w:rsidP="00D21042">
      <w:pPr>
        <w:ind w:firstLine="0"/>
        <w:rPr>
          <w:i/>
          <w:iCs/>
          <w:lang w:val="sr-Cyrl-BA"/>
        </w:rPr>
      </w:pPr>
      <w:r w:rsidRPr="00D21042">
        <w:rPr>
          <w:i/>
          <w:iCs/>
          <w:lang w:val="sr-Cyrl-BA"/>
        </w:rPr>
        <w:t xml:space="preserve">static const TokenType stateToTokenTable[D_NUM_STATE]; </w:t>
      </w:r>
    </w:p>
    <w:p w14:paraId="61304237" w14:textId="2919AD37" w:rsidR="000B120E" w:rsidRDefault="000B120E" w:rsidP="00D21042">
      <w:pPr>
        <w:rPr>
          <w:lang w:val="sr-Cyrl-BA"/>
        </w:rPr>
      </w:pPr>
      <w:r w:rsidRPr="000B120E">
        <w:rPr>
          <w:lang w:val="sr-Cyrl-BA"/>
        </w:rPr>
        <w:t xml:space="preserve">Стања коначног детерминистичког аутомата: </w:t>
      </w:r>
    </w:p>
    <w:p w14:paraId="5916DAA4" w14:textId="7DE63C1E" w:rsidR="00D21042" w:rsidRPr="00D21042" w:rsidRDefault="00D21042" w:rsidP="00D21042">
      <w:pPr>
        <w:ind w:firstLine="0"/>
        <w:rPr>
          <w:i/>
          <w:iCs/>
          <w:lang w:val="sr-Cyrl-BA"/>
        </w:rPr>
      </w:pPr>
      <w:r w:rsidRPr="00D21042">
        <w:rPr>
          <w:i/>
          <w:iCs/>
          <w:lang w:val="sr-Cyrl-BA"/>
        </w:rPr>
        <w:t xml:space="preserve">static const char supportedCharacters[D_NUM_OF_CHARACTERS];  </w:t>
      </w:r>
    </w:p>
    <w:p w14:paraId="4189EF34" w14:textId="4C449435" w:rsidR="000B120E" w:rsidRDefault="000B120E" w:rsidP="000B120E">
      <w:pPr>
        <w:rPr>
          <w:lang w:val="sr-Cyrl-BA"/>
        </w:rPr>
      </w:pPr>
      <w:r w:rsidRPr="000B120E">
        <w:rPr>
          <w:lang w:val="sr-Cyrl-BA"/>
        </w:rPr>
        <w:t>Карактери које лексички анализатор подржава</w:t>
      </w:r>
    </w:p>
    <w:p w14:paraId="7840CD5A" w14:textId="77777777" w:rsidR="00D21042" w:rsidRPr="00D21042" w:rsidRDefault="00D21042" w:rsidP="00D21042">
      <w:pPr>
        <w:ind w:firstLine="0"/>
        <w:rPr>
          <w:i/>
          <w:iCs/>
          <w:lang w:val="sr-Cyrl-BA"/>
        </w:rPr>
      </w:pPr>
      <w:r w:rsidRPr="00D21042">
        <w:rPr>
          <w:i/>
          <w:iCs/>
          <w:lang w:val="sr-Cyrl-BA"/>
        </w:rPr>
        <w:t xml:space="preserve">static const int stateMatrix[D_NUM_STATE][D_NUM_OF_CHARACTERS]; </w:t>
      </w:r>
    </w:p>
    <w:p w14:paraId="1BBCE091" w14:textId="37FFD0C6" w:rsidR="00D21042" w:rsidRDefault="000B120E" w:rsidP="00D21042">
      <w:pPr>
        <w:rPr>
          <w:lang w:val="sr-Cyrl-BA"/>
        </w:rPr>
      </w:pPr>
      <w:r w:rsidRPr="000B120E">
        <w:rPr>
          <w:lang w:val="sr-Cyrl-BA"/>
        </w:rPr>
        <w:t>Матрица прелаза стања</w:t>
      </w:r>
    </w:p>
    <w:p w14:paraId="49D35016" w14:textId="54BB97D8" w:rsidR="00ED5303" w:rsidRPr="00D21042" w:rsidRDefault="00D21042" w:rsidP="00D21042">
      <w:pPr>
        <w:ind w:firstLine="0"/>
        <w:rPr>
          <w:lang w:val="sr-Cyrl-BA"/>
        </w:rPr>
      </w:pPr>
      <w:r>
        <w:rPr>
          <w:lang w:val="sr-Cyrl-BA"/>
        </w:rPr>
        <w:t>Све токене лексер чува у листи, коју просљеђује наредној фази превођења, синтаксном анализатору.</w:t>
      </w:r>
    </w:p>
    <w:p w14:paraId="4AB43EE6" w14:textId="63F7B5BF" w:rsidR="00B40790" w:rsidRDefault="00D21042" w:rsidP="00B40790">
      <w:pPr>
        <w:pStyle w:val="Heading3"/>
        <w:rPr>
          <w:lang w:val="sr-Cyrl-BA"/>
        </w:rPr>
      </w:pPr>
      <w:bookmarkStart w:id="25" w:name="_Toc43049235"/>
      <w:r>
        <w:rPr>
          <w:lang w:val="sr-Cyrl-BA"/>
        </w:rPr>
        <w:lastRenderedPageBreak/>
        <w:t>Синтаксни анализатор</w:t>
      </w:r>
      <w:bookmarkEnd w:id="25"/>
    </w:p>
    <w:p w14:paraId="310453B4" w14:textId="000D73F2" w:rsidR="002F1D70" w:rsidRPr="002F1D70" w:rsidRDefault="002F1D70" w:rsidP="00381ABE">
      <w:pPr>
        <w:rPr>
          <w:i/>
          <w:iCs/>
          <w:lang w:val="en-US"/>
        </w:rPr>
      </w:pPr>
      <w:r w:rsidRPr="002F1D70">
        <w:rPr>
          <w:i/>
          <w:iCs/>
          <w:lang w:val="en-US"/>
        </w:rPr>
        <w:t>SyntaxAnalysis::SyntaxAnalysis(LexicalAnalysis&amp; lex)</w:t>
      </w:r>
    </w:p>
    <w:p w14:paraId="0895017D" w14:textId="5766C823" w:rsidR="009524E4" w:rsidRDefault="002F1D70" w:rsidP="00381ABE">
      <w:pPr>
        <w:ind w:firstLine="0"/>
        <w:rPr>
          <w:szCs w:val="24"/>
          <w:lang w:val="sr-Cyrl-BA"/>
        </w:rPr>
      </w:pPr>
      <w:r>
        <w:rPr>
          <w:szCs w:val="24"/>
          <w:lang w:val="sr-Cyrl-BA"/>
        </w:rPr>
        <w:t>С</w:t>
      </w:r>
      <w:r w:rsidRPr="002F1D70">
        <w:rPr>
          <w:szCs w:val="24"/>
          <w:lang w:val="sr-Cyrl-BA"/>
        </w:rPr>
        <w:t xml:space="preserve">интаксни анализатор добија </w:t>
      </w:r>
      <w:r>
        <w:rPr>
          <w:szCs w:val="24"/>
          <w:lang w:val="sr-Cyrl-BA"/>
        </w:rPr>
        <w:t>објекат лексичког</w:t>
      </w:r>
      <w:r w:rsidRPr="002F1D70">
        <w:rPr>
          <w:szCs w:val="24"/>
          <w:lang w:val="sr-Cyrl-BA"/>
        </w:rPr>
        <w:t xml:space="preserve"> анализатор</w:t>
      </w:r>
      <w:r>
        <w:rPr>
          <w:szCs w:val="24"/>
          <w:lang w:val="sr-Cyrl-BA"/>
        </w:rPr>
        <w:t>а</w:t>
      </w:r>
      <w:r w:rsidRPr="002F1D70">
        <w:rPr>
          <w:szCs w:val="24"/>
          <w:lang w:val="sr-Cyrl-BA"/>
        </w:rPr>
        <w:t xml:space="preserve"> на улаз</w:t>
      </w:r>
      <w:r>
        <w:rPr>
          <w:szCs w:val="24"/>
          <w:lang w:val="sr-Cyrl-BA"/>
        </w:rPr>
        <w:t xml:space="preserve"> који служи да се преузме из њега листа добијених токена.</w:t>
      </w:r>
      <w:r w:rsidRPr="002F1D70">
        <w:rPr>
          <w:szCs w:val="24"/>
          <w:lang w:val="sr-Cyrl-BA"/>
        </w:rPr>
        <w:t xml:space="preserve"> </w:t>
      </w:r>
      <w:r w:rsidR="003F027B">
        <w:rPr>
          <w:szCs w:val="24"/>
          <w:lang w:val="sr-Cyrl-BA"/>
        </w:rPr>
        <w:t xml:space="preserve">Атрибути класе су </w:t>
      </w:r>
      <w:r w:rsidR="009524E4">
        <w:rPr>
          <w:szCs w:val="24"/>
          <w:lang w:val="sr-Cyrl-BA"/>
        </w:rPr>
        <w:t>:</w:t>
      </w:r>
    </w:p>
    <w:p w14:paraId="5DAD8A92" w14:textId="7B3CD013" w:rsidR="009524E4" w:rsidRPr="00381ABE" w:rsidRDefault="003F027B" w:rsidP="00381ABE">
      <w:pPr>
        <w:pStyle w:val="ListParagraph"/>
        <w:numPr>
          <w:ilvl w:val="0"/>
          <w:numId w:val="26"/>
        </w:numPr>
        <w:rPr>
          <w:szCs w:val="24"/>
          <w:lang w:val="sr-Cyrl-BA"/>
        </w:rPr>
      </w:pPr>
      <w:r w:rsidRPr="00381ABE">
        <w:rPr>
          <w:i/>
          <w:iCs/>
          <w:szCs w:val="24"/>
          <w:lang w:val="en-US"/>
        </w:rPr>
        <w:t>variableList</w:t>
      </w:r>
      <w:r w:rsidR="00A47C93" w:rsidRPr="00381ABE">
        <w:rPr>
          <w:szCs w:val="24"/>
          <w:lang w:val="sr-Cyrl-BA"/>
        </w:rPr>
        <w:t xml:space="preserve">, </w:t>
      </w:r>
      <w:r w:rsidR="00A47C93" w:rsidRPr="00381ABE">
        <w:rPr>
          <w:i/>
          <w:iCs/>
          <w:szCs w:val="24"/>
          <w:lang w:val="en-US"/>
        </w:rPr>
        <w:t>labelList</w:t>
      </w:r>
      <w:r w:rsidR="00A47C93" w:rsidRPr="00381ABE">
        <w:rPr>
          <w:szCs w:val="24"/>
          <w:lang w:val="sr-Cyrl-BA"/>
        </w:rPr>
        <w:t xml:space="preserve">, </w:t>
      </w:r>
      <w:r w:rsidR="00A47C93" w:rsidRPr="00381ABE">
        <w:rPr>
          <w:i/>
          <w:iCs/>
          <w:szCs w:val="24"/>
          <w:lang w:val="en-US"/>
        </w:rPr>
        <w:t>instructionList</w:t>
      </w:r>
      <w:r w:rsidR="00A47C93" w:rsidRPr="00381ABE">
        <w:rPr>
          <w:szCs w:val="24"/>
          <w:lang w:val="sr-Cyrl-BA"/>
        </w:rPr>
        <w:t xml:space="preserve">, </w:t>
      </w:r>
      <w:r w:rsidR="00A47C93" w:rsidRPr="00381ABE">
        <w:rPr>
          <w:i/>
          <w:iCs/>
          <w:szCs w:val="24"/>
          <w:lang w:val="en-US"/>
        </w:rPr>
        <w:t>functionList</w:t>
      </w:r>
      <w:r w:rsidR="00A47C93" w:rsidRPr="00381ABE">
        <w:rPr>
          <w:szCs w:val="24"/>
          <w:lang w:val="sr-Cyrl-BA"/>
        </w:rPr>
        <w:t xml:space="preserve"> – листе показивача на објекте класа </w:t>
      </w:r>
      <w:r w:rsidR="00A47C93" w:rsidRPr="00381ABE">
        <w:rPr>
          <w:i/>
          <w:iCs/>
          <w:szCs w:val="24"/>
          <w:lang w:val="en-US"/>
        </w:rPr>
        <w:t>Variable</w:t>
      </w:r>
      <w:r w:rsidR="00A47C93" w:rsidRPr="00381ABE">
        <w:rPr>
          <w:szCs w:val="24"/>
          <w:lang w:val="sr-Cyrl-BA"/>
        </w:rPr>
        <w:t xml:space="preserve">, </w:t>
      </w:r>
      <w:r w:rsidR="00A47C93" w:rsidRPr="00381ABE">
        <w:rPr>
          <w:i/>
          <w:iCs/>
          <w:szCs w:val="24"/>
          <w:lang w:val="en-US"/>
        </w:rPr>
        <w:t>Label</w:t>
      </w:r>
      <w:r w:rsidR="00A47C93" w:rsidRPr="00381ABE">
        <w:rPr>
          <w:szCs w:val="24"/>
          <w:lang w:val="en-US"/>
        </w:rPr>
        <w:t xml:space="preserve">, </w:t>
      </w:r>
      <w:r w:rsidR="00A47C93" w:rsidRPr="00381ABE">
        <w:rPr>
          <w:i/>
          <w:iCs/>
          <w:szCs w:val="24"/>
          <w:lang w:val="en-US"/>
        </w:rPr>
        <w:t>Instruction</w:t>
      </w:r>
      <w:r w:rsidR="00A47C93" w:rsidRPr="00381ABE">
        <w:rPr>
          <w:szCs w:val="24"/>
          <w:lang w:val="sr-Cyrl-BA"/>
        </w:rPr>
        <w:t xml:space="preserve"> у кој</w:t>
      </w:r>
      <w:r w:rsidR="00A47C93" w:rsidRPr="00381ABE">
        <w:rPr>
          <w:szCs w:val="24"/>
          <w:lang w:val="en-US"/>
        </w:rPr>
        <w:t>e</w:t>
      </w:r>
      <w:r w:rsidR="00A47C93" w:rsidRPr="00381ABE">
        <w:rPr>
          <w:szCs w:val="24"/>
          <w:lang w:val="sr-Cyrl-BA"/>
        </w:rPr>
        <w:t xml:space="preserve"> смјештамо све варијабле, лабеле (и функције су лабеле само у посебној листи) добијене у анализатору,</w:t>
      </w:r>
      <w:r w:rsidR="009524E4" w:rsidRPr="00381ABE">
        <w:rPr>
          <w:szCs w:val="24"/>
          <w:lang w:val="sr-Cyrl-BA"/>
        </w:rPr>
        <w:t xml:space="preserve"> које су прије тога прослиђене </w:t>
      </w:r>
      <w:r w:rsidR="00AB3C18" w:rsidRPr="00381ABE">
        <w:rPr>
          <w:szCs w:val="24"/>
          <w:lang w:val="sr-Cyrl-BA"/>
        </w:rPr>
        <w:t>методама</w:t>
      </w:r>
      <w:r w:rsidR="009524E4" w:rsidRPr="00381ABE">
        <w:rPr>
          <w:szCs w:val="24"/>
          <w:lang w:val="sr-Cyrl-BA"/>
        </w:rPr>
        <w:t xml:space="preserve"> </w:t>
      </w:r>
      <w:r w:rsidR="009524E4" w:rsidRPr="00381ABE">
        <w:rPr>
          <w:i/>
          <w:iCs/>
          <w:szCs w:val="24"/>
          <w:lang w:val="en-US"/>
        </w:rPr>
        <w:t>variableInList</w:t>
      </w:r>
      <w:r w:rsidR="009524E4" w:rsidRPr="00381ABE">
        <w:rPr>
          <w:szCs w:val="24"/>
          <w:lang w:val="sr-Cyrl-BA"/>
        </w:rPr>
        <w:t xml:space="preserve">, </w:t>
      </w:r>
      <w:r w:rsidR="009524E4" w:rsidRPr="00381ABE">
        <w:rPr>
          <w:i/>
          <w:iCs/>
          <w:szCs w:val="24"/>
          <w:lang w:val="en-US"/>
        </w:rPr>
        <w:t>labelInList</w:t>
      </w:r>
      <w:r w:rsidR="009524E4" w:rsidRPr="00381ABE">
        <w:rPr>
          <w:szCs w:val="24"/>
          <w:lang w:val="sr-Cyrl-BA"/>
        </w:rPr>
        <w:t xml:space="preserve">, </w:t>
      </w:r>
      <w:r w:rsidR="009524E4" w:rsidRPr="00381ABE">
        <w:rPr>
          <w:i/>
          <w:iCs/>
          <w:szCs w:val="24"/>
          <w:lang w:val="en-US"/>
        </w:rPr>
        <w:t>funcNameCorrect</w:t>
      </w:r>
      <w:r w:rsidR="009524E4" w:rsidRPr="00381ABE">
        <w:rPr>
          <w:szCs w:val="24"/>
          <w:lang w:val="sr-Cyrl-BA"/>
        </w:rPr>
        <w:t>, ради провјера исправности токена, у којима се гледа да ли дати токен постоји већ и да ли је исправно написан</w:t>
      </w:r>
      <w:r w:rsidR="00AB3C18" w:rsidRPr="00381ABE">
        <w:rPr>
          <w:szCs w:val="24"/>
          <w:lang w:val="sr-Cyrl-BA"/>
        </w:rPr>
        <w:t>,</w:t>
      </w:r>
      <w:r w:rsidR="009524E4" w:rsidRPr="00381ABE">
        <w:rPr>
          <w:szCs w:val="24"/>
          <w:lang w:val="sr-Cyrl-BA"/>
        </w:rPr>
        <w:t xml:space="preserve"> </w:t>
      </w:r>
    </w:p>
    <w:p w14:paraId="41BF0793" w14:textId="77777777" w:rsidR="009524E4" w:rsidRPr="00381ABE" w:rsidRDefault="003F027B" w:rsidP="00381ABE">
      <w:pPr>
        <w:pStyle w:val="ListParagraph"/>
        <w:numPr>
          <w:ilvl w:val="0"/>
          <w:numId w:val="26"/>
        </w:numPr>
        <w:rPr>
          <w:i/>
          <w:iCs/>
          <w:szCs w:val="24"/>
          <w:lang w:val="sr-Cyrl-BA"/>
        </w:rPr>
      </w:pPr>
      <w:r w:rsidRPr="00381ABE">
        <w:rPr>
          <w:i/>
          <w:iCs/>
          <w:szCs w:val="24"/>
          <w:lang w:val="en-US"/>
        </w:rPr>
        <w:t>registryNum</w:t>
      </w:r>
      <w:r w:rsidR="00A47C93" w:rsidRPr="00381ABE">
        <w:rPr>
          <w:szCs w:val="24"/>
          <w:lang w:val="sr-Cyrl-BA"/>
        </w:rPr>
        <w:t xml:space="preserve"> – бројач регистарских промјенљивих,</w:t>
      </w:r>
      <w:r w:rsidRPr="00381ABE">
        <w:rPr>
          <w:i/>
          <w:iCs/>
          <w:szCs w:val="24"/>
          <w:lang w:val="sr-Cyrl-BA"/>
        </w:rPr>
        <w:t xml:space="preserve"> </w:t>
      </w:r>
    </w:p>
    <w:p w14:paraId="0166D9B2" w14:textId="77777777" w:rsidR="009524E4" w:rsidRPr="00381ABE" w:rsidRDefault="003F027B" w:rsidP="00381ABE">
      <w:pPr>
        <w:pStyle w:val="ListParagraph"/>
        <w:numPr>
          <w:ilvl w:val="0"/>
          <w:numId w:val="26"/>
        </w:numPr>
        <w:rPr>
          <w:i/>
          <w:iCs/>
          <w:szCs w:val="24"/>
          <w:lang w:val="en-US"/>
        </w:rPr>
      </w:pPr>
      <w:r w:rsidRPr="00381ABE">
        <w:rPr>
          <w:i/>
          <w:iCs/>
          <w:szCs w:val="24"/>
          <w:lang w:val="en-US"/>
        </w:rPr>
        <w:t>instructionNum</w:t>
      </w:r>
      <w:r w:rsidR="00A47C93" w:rsidRPr="00381ABE">
        <w:rPr>
          <w:szCs w:val="24"/>
          <w:lang w:val="sr-Cyrl-BA"/>
        </w:rPr>
        <w:t xml:space="preserve"> – бројач инструкција,</w:t>
      </w:r>
      <w:r w:rsidR="00A47C93" w:rsidRPr="00381ABE">
        <w:rPr>
          <w:i/>
          <w:iCs/>
          <w:szCs w:val="24"/>
          <w:lang w:val="en-US"/>
        </w:rPr>
        <w:t xml:space="preserve"> </w:t>
      </w:r>
    </w:p>
    <w:p w14:paraId="3E7EA44C" w14:textId="77777777" w:rsidR="009524E4" w:rsidRPr="00381ABE" w:rsidRDefault="003F027B" w:rsidP="00381ABE">
      <w:pPr>
        <w:pStyle w:val="ListParagraph"/>
        <w:numPr>
          <w:ilvl w:val="0"/>
          <w:numId w:val="26"/>
        </w:numPr>
        <w:rPr>
          <w:szCs w:val="24"/>
          <w:lang w:val="sr-Cyrl-BA"/>
        </w:rPr>
      </w:pPr>
      <w:r w:rsidRPr="00381ABE">
        <w:rPr>
          <w:i/>
          <w:iCs/>
          <w:szCs w:val="24"/>
          <w:lang w:val="en-US"/>
        </w:rPr>
        <w:t>currentToken</w:t>
      </w:r>
      <w:r w:rsidR="00A47C93" w:rsidRPr="00381ABE">
        <w:rPr>
          <w:i/>
          <w:iCs/>
          <w:szCs w:val="24"/>
          <w:lang w:val="sr-Cyrl-BA"/>
        </w:rPr>
        <w:t xml:space="preserve"> </w:t>
      </w:r>
      <w:r w:rsidR="009524E4" w:rsidRPr="00381ABE">
        <w:rPr>
          <w:szCs w:val="24"/>
          <w:lang w:val="sr-Cyrl-BA"/>
        </w:rPr>
        <w:t>–</w:t>
      </w:r>
      <w:r w:rsidR="00A47C93" w:rsidRPr="00381ABE">
        <w:rPr>
          <w:szCs w:val="24"/>
          <w:lang w:val="sr-Cyrl-BA"/>
        </w:rPr>
        <w:t xml:space="preserve"> </w:t>
      </w:r>
      <w:r w:rsidR="009524E4" w:rsidRPr="00381ABE">
        <w:rPr>
          <w:szCs w:val="24"/>
          <w:lang w:val="sr-Cyrl-BA"/>
        </w:rPr>
        <w:t>тренутни токен који се обрађује,</w:t>
      </w:r>
      <w:r w:rsidR="00A47C93" w:rsidRPr="00381ABE">
        <w:rPr>
          <w:szCs w:val="24"/>
          <w:lang w:val="sr-Cyrl-BA"/>
        </w:rPr>
        <w:t xml:space="preserve"> </w:t>
      </w:r>
    </w:p>
    <w:p w14:paraId="26053C08" w14:textId="77777777" w:rsidR="00381ABE" w:rsidRPr="00381ABE" w:rsidRDefault="00A47C93" w:rsidP="00381ABE">
      <w:pPr>
        <w:pStyle w:val="ListParagraph"/>
        <w:numPr>
          <w:ilvl w:val="0"/>
          <w:numId w:val="26"/>
        </w:numPr>
        <w:rPr>
          <w:szCs w:val="24"/>
          <w:lang w:val="sr-Cyrl-BA"/>
        </w:rPr>
      </w:pPr>
      <w:r w:rsidRPr="00381ABE">
        <w:rPr>
          <w:i/>
          <w:iCs/>
          <w:szCs w:val="24"/>
          <w:lang w:val="en-US"/>
        </w:rPr>
        <w:t>tokenIterator</w:t>
      </w:r>
      <w:r w:rsidRPr="00381ABE">
        <w:rPr>
          <w:i/>
          <w:iCs/>
          <w:szCs w:val="24"/>
          <w:lang w:val="sr-Cyrl-BA"/>
        </w:rPr>
        <w:t xml:space="preserve"> </w:t>
      </w:r>
      <w:r w:rsidRPr="00381ABE">
        <w:rPr>
          <w:szCs w:val="24"/>
          <w:lang w:val="sr-Cyrl-BA"/>
        </w:rPr>
        <w:t xml:space="preserve">– </w:t>
      </w:r>
      <w:r w:rsidR="009524E4" w:rsidRPr="00381ABE">
        <w:rPr>
          <w:szCs w:val="24"/>
          <w:lang w:val="sr-Cyrl-BA"/>
        </w:rPr>
        <w:t xml:space="preserve">итератор за листу токена добијених од лексичког анализатора, </w:t>
      </w:r>
    </w:p>
    <w:p w14:paraId="0C669BD8" w14:textId="4DB7FA2C" w:rsidR="00A47C93" w:rsidRPr="00381ABE" w:rsidRDefault="00A47C93" w:rsidP="00381ABE">
      <w:pPr>
        <w:pStyle w:val="ListParagraph"/>
        <w:numPr>
          <w:ilvl w:val="0"/>
          <w:numId w:val="26"/>
        </w:numPr>
        <w:rPr>
          <w:szCs w:val="24"/>
          <w:lang w:val="en-US"/>
        </w:rPr>
      </w:pPr>
      <w:r w:rsidRPr="00381ABE">
        <w:rPr>
          <w:i/>
          <w:iCs/>
          <w:szCs w:val="24"/>
          <w:lang w:val="en-US"/>
        </w:rPr>
        <w:t>errorFound</w:t>
      </w:r>
      <w:r w:rsidRPr="00381ABE">
        <w:rPr>
          <w:szCs w:val="24"/>
          <w:lang w:val="sr-Cyrl-BA"/>
        </w:rPr>
        <w:t xml:space="preserve"> </w:t>
      </w:r>
      <w:r w:rsidR="009524E4" w:rsidRPr="00381ABE">
        <w:rPr>
          <w:szCs w:val="24"/>
          <w:lang w:val="sr-Cyrl-BA"/>
        </w:rPr>
        <w:t>–</w:t>
      </w:r>
      <w:r w:rsidRPr="00381ABE">
        <w:rPr>
          <w:szCs w:val="24"/>
          <w:lang w:val="sr-Cyrl-BA"/>
        </w:rPr>
        <w:t xml:space="preserve"> </w:t>
      </w:r>
      <w:r w:rsidR="009524E4" w:rsidRPr="00381ABE">
        <w:rPr>
          <w:szCs w:val="24"/>
          <w:lang w:val="sr-Cyrl-BA"/>
        </w:rPr>
        <w:t>индикатор грешке</w:t>
      </w:r>
    </w:p>
    <w:p w14:paraId="46136A1F" w14:textId="77777777" w:rsidR="00C20584" w:rsidRDefault="009524E4" w:rsidP="00C20584">
      <w:pPr>
        <w:ind w:firstLine="0"/>
        <w:rPr>
          <w:szCs w:val="24"/>
          <w:lang w:val="sr-Cyrl-BA"/>
        </w:rPr>
      </w:pPr>
      <w:r>
        <w:rPr>
          <w:szCs w:val="24"/>
          <w:lang w:val="sr-Cyrl-BA"/>
        </w:rPr>
        <w:t>Методе које припадају класи су</w:t>
      </w:r>
      <w:r w:rsidR="00C20584">
        <w:rPr>
          <w:szCs w:val="24"/>
          <w:lang w:val="sr-Cyrl-BA"/>
        </w:rPr>
        <w:t xml:space="preserve">: </w:t>
      </w:r>
    </w:p>
    <w:p w14:paraId="7B0805A1" w14:textId="5D85BDEA" w:rsidR="00C20584" w:rsidRPr="00381ABE" w:rsidRDefault="009524E4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 xml:space="preserve">добављање </w:t>
      </w:r>
      <w:r w:rsidR="00AB3C18" w:rsidRPr="00381ABE">
        <w:rPr>
          <w:szCs w:val="24"/>
          <w:lang w:val="sr-Cyrl-BA"/>
        </w:rPr>
        <w:t xml:space="preserve">листи </w:t>
      </w:r>
      <w:r w:rsidRPr="00381ABE">
        <w:rPr>
          <w:szCs w:val="24"/>
          <w:lang w:val="sr-Cyrl-BA"/>
        </w:rPr>
        <w:t>инструкција, варијабли, функција и лабела</w:t>
      </w:r>
      <w:r w:rsidR="00AB3C18" w:rsidRPr="00381ABE">
        <w:rPr>
          <w:szCs w:val="24"/>
          <w:lang w:val="sr-Cyrl-BA"/>
        </w:rPr>
        <w:t xml:space="preserve"> (</w:t>
      </w:r>
      <w:r w:rsidR="00AB3C18" w:rsidRPr="00381ABE">
        <w:rPr>
          <w:i/>
          <w:iCs/>
          <w:szCs w:val="24"/>
          <w:lang w:val="en-US"/>
        </w:rPr>
        <w:t>getInstructions</w:t>
      </w:r>
      <w:r w:rsidR="00AB3C18" w:rsidRPr="00381ABE">
        <w:rPr>
          <w:szCs w:val="24"/>
          <w:lang w:val="sr-Cyrl-BA"/>
        </w:rPr>
        <w:t>,</w:t>
      </w:r>
      <w:r w:rsidR="00AB3C18" w:rsidRPr="00381ABE">
        <w:rPr>
          <w:i/>
          <w:iCs/>
          <w:szCs w:val="24"/>
          <w:lang w:val="sr-Cyrl-BA"/>
        </w:rPr>
        <w:t xml:space="preserve"> </w:t>
      </w:r>
      <w:r w:rsidR="00AB3C18" w:rsidRPr="00381ABE">
        <w:rPr>
          <w:i/>
          <w:iCs/>
          <w:szCs w:val="24"/>
          <w:lang w:val="en-US"/>
        </w:rPr>
        <w:t>getVariables</w:t>
      </w:r>
      <w:r w:rsidR="00AB3C18" w:rsidRPr="00381ABE">
        <w:rPr>
          <w:szCs w:val="24"/>
          <w:lang w:val="sr-Cyrl-BA"/>
        </w:rPr>
        <w:t>,</w:t>
      </w:r>
      <w:r w:rsidR="00AB3C18" w:rsidRPr="00381ABE">
        <w:rPr>
          <w:i/>
          <w:iCs/>
          <w:szCs w:val="24"/>
          <w:lang w:val="sr-Cyrl-BA"/>
        </w:rPr>
        <w:t xml:space="preserve"> </w:t>
      </w:r>
      <w:r w:rsidR="00AB3C18" w:rsidRPr="00381ABE">
        <w:rPr>
          <w:i/>
          <w:iCs/>
          <w:szCs w:val="24"/>
          <w:lang w:val="en-US"/>
        </w:rPr>
        <w:t>getFunctions</w:t>
      </w:r>
      <w:r w:rsidR="00AB3C18" w:rsidRPr="00381ABE">
        <w:rPr>
          <w:szCs w:val="24"/>
          <w:lang w:val="sr-Cyrl-BA"/>
        </w:rPr>
        <w:t>,</w:t>
      </w:r>
      <w:r w:rsidR="00AB3C18" w:rsidRPr="00381ABE">
        <w:rPr>
          <w:i/>
          <w:iCs/>
          <w:szCs w:val="24"/>
          <w:lang w:val="sr-Cyrl-BA"/>
        </w:rPr>
        <w:t xml:space="preserve"> </w:t>
      </w:r>
      <w:r w:rsidR="00AB3C18" w:rsidRPr="00381ABE">
        <w:rPr>
          <w:i/>
          <w:iCs/>
          <w:szCs w:val="24"/>
          <w:lang w:val="en-US"/>
        </w:rPr>
        <w:t>getLabels</w:t>
      </w:r>
      <w:r w:rsidR="00AB3C18" w:rsidRPr="00381ABE">
        <w:rPr>
          <w:szCs w:val="24"/>
          <w:lang w:val="sr-Cyrl-BA"/>
        </w:rPr>
        <w:t xml:space="preserve">), </w:t>
      </w:r>
    </w:p>
    <w:p w14:paraId="3A2767A2" w14:textId="25988594" w:rsidR="00C20584" w:rsidRPr="00381ABE" w:rsidRDefault="00AB3C18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>придруживање лабеле првој инструкцији која се налази под лабелом (</w:t>
      </w:r>
      <w:r w:rsidRPr="00381ABE">
        <w:rPr>
          <w:i/>
          <w:iCs/>
          <w:szCs w:val="24"/>
          <w:lang w:val="en-US"/>
        </w:rPr>
        <w:t>branchInstructionLabel</w:t>
      </w:r>
      <w:r w:rsidRPr="00381ABE">
        <w:rPr>
          <w:szCs w:val="24"/>
          <w:lang w:val="sr-Cyrl-BA"/>
        </w:rPr>
        <w:t xml:space="preserve">), </w:t>
      </w:r>
    </w:p>
    <w:p w14:paraId="153641C4" w14:textId="779950C7" w:rsidR="00C20584" w:rsidRPr="00381ABE" w:rsidRDefault="00AB3C18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>тражењ</w:t>
      </w:r>
      <w:r w:rsidR="00C20584" w:rsidRPr="00381ABE">
        <w:rPr>
          <w:szCs w:val="24"/>
          <w:lang w:val="sr-Cyrl-BA"/>
        </w:rPr>
        <w:t>е</w:t>
      </w:r>
      <w:r w:rsidRPr="00381ABE">
        <w:rPr>
          <w:szCs w:val="24"/>
          <w:lang w:val="sr-Cyrl-BA"/>
        </w:rPr>
        <w:t xml:space="preserve"> промјенљиве у листи (</w:t>
      </w:r>
      <w:r w:rsidRPr="00381ABE">
        <w:rPr>
          <w:i/>
          <w:iCs/>
          <w:szCs w:val="24"/>
          <w:lang w:val="en-US"/>
        </w:rPr>
        <w:t>findVariable</w:t>
      </w:r>
      <w:r w:rsidRPr="00381ABE">
        <w:rPr>
          <w:szCs w:val="24"/>
          <w:lang w:val="sr-Cyrl-BA"/>
        </w:rPr>
        <w:t xml:space="preserve">), </w:t>
      </w:r>
    </w:p>
    <w:p w14:paraId="2CB6F152" w14:textId="4B48681D" w:rsidR="00AB3C18" w:rsidRPr="00381ABE" w:rsidRDefault="00AB3C18" w:rsidP="00381ABE">
      <w:pPr>
        <w:pStyle w:val="ListParagraph"/>
        <w:numPr>
          <w:ilvl w:val="0"/>
          <w:numId w:val="27"/>
        </w:numPr>
        <w:rPr>
          <w:szCs w:val="24"/>
          <w:lang w:val="en-US"/>
        </w:rPr>
      </w:pPr>
      <w:r w:rsidRPr="00381ABE">
        <w:rPr>
          <w:szCs w:val="24"/>
          <w:lang w:val="sr-Cyrl-BA"/>
        </w:rPr>
        <w:t xml:space="preserve">додавање промјенљиве </w:t>
      </w:r>
      <w:r w:rsidR="00C20584" w:rsidRPr="00381ABE">
        <w:rPr>
          <w:szCs w:val="24"/>
          <w:lang w:val="sr-Cyrl-BA"/>
        </w:rPr>
        <w:t xml:space="preserve">тренутној инструкцији </w:t>
      </w:r>
      <w:r w:rsidRPr="00381ABE">
        <w:rPr>
          <w:szCs w:val="24"/>
          <w:lang w:val="sr-Cyrl-BA"/>
        </w:rPr>
        <w:t xml:space="preserve">у листе </w:t>
      </w:r>
      <w:r w:rsidR="00C20584" w:rsidRPr="00381ABE">
        <w:rPr>
          <w:i/>
          <w:iCs/>
          <w:szCs w:val="24"/>
          <w:lang w:val="en-US"/>
        </w:rPr>
        <w:t>def</w:t>
      </w:r>
      <w:r w:rsidR="00C20584" w:rsidRPr="00381ABE">
        <w:rPr>
          <w:i/>
          <w:iCs/>
          <w:szCs w:val="24"/>
          <w:lang w:val="sr-Cyrl-BA"/>
        </w:rPr>
        <w:t xml:space="preserve"> </w:t>
      </w:r>
      <w:r w:rsidR="00C20584" w:rsidRPr="00381ABE">
        <w:rPr>
          <w:szCs w:val="24"/>
          <w:lang w:val="sr-Cyrl-BA"/>
        </w:rPr>
        <w:t>и</w:t>
      </w:r>
      <w:r w:rsidR="00C20584" w:rsidRPr="00381ABE">
        <w:rPr>
          <w:i/>
          <w:iCs/>
          <w:szCs w:val="24"/>
          <w:lang w:val="en-US"/>
        </w:rPr>
        <w:t xml:space="preserve"> use</w:t>
      </w:r>
      <w:r w:rsidR="00C20584" w:rsidRPr="00381ABE">
        <w:rPr>
          <w:i/>
          <w:iCs/>
          <w:szCs w:val="24"/>
          <w:lang w:val="sr-Cyrl-BA"/>
        </w:rPr>
        <w:t xml:space="preserve"> </w:t>
      </w:r>
      <w:r w:rsidR="00C20584" w:rsidRPr="00381ABE">
        <w:rPr>
          <w:szCs w:val="24"/>
          <w:lang w:val="sr-Cyrl-BA"/>
        </w:rPr>
        <w:t>на основу типа тренутне инструкције као и типа тренутне промјенљиве</w:t>
      </w:r>
      <w:r w:rsidR="00AF5349" w:rsidRPr="00381ABE">
        <w:rPr>
          <w:szCs w:val="24"/>
          <w:lang w:val="sr-Cyrl-BA"/>
        </w:rPr>
        <w:t xml:space="preserve"> –</w:t>
      </w:r>
      <w:r w:rsidR="00C20584" w:rsidRPr="00381ABE">
        <w:rPr>
          <w:i/>
          <w:iCs/>
          <w:szCs w:val="24"/>
          <w:lang w:val="en-US"/>
        </w:rPr>
        <w:t xml:space="preserve"> </w:t>
      </w:r>
      <w:r w:rsidR="00AF5349" w:rsidRPr="00381ABE">
        <w:rPr>
          <w:i/>
          <w:iCs/>
          <w:szCs w:val="24"/>
          <w:lang w:val="en-US"/>
        </w:rPr>
        <w:t xml:space="preserve">dst/src </w:t>
      </w:r>
      <w:r w:rsidR="00AF5349" w:rsidRPr="00381ABE">
        <w:rPr>
          <w:szCs w:val="24"/>
          <w:lang w:val="sr-Cyrl-BA"/>
        </w:rPr>
        <w:t>(</w:t>
      </w:r>
      <w:r w:rsidR="00AF5349" w:rsidRPr="00381ABE">
        <w:rPr>
          <w:i/>
          <w:iCs/>
          <w:szCs w:val="24"/>
          <w:lang w:val="en-US"/>
        </w:rPr>
        <w:t>fillVariableLists</w:t>
      </w:r>
      <w:r w:rsidR="00AF5349" w:rsidRPr="00381ABE">
        <w:rPr>
          <w:szCs w:val="24"/>
          <w:lang w:val="sr-Cyrl-BA"/>
        </w:rPr>
        <w:t>)</w:t>
      </w:r>
      <w:r w:rsidR="00C20584" w:rsidRPr="00381ABE">
        <w:rPr>
          <w:szCs w:val="24"/>
          <w:lang w:val="sr-Cyrl-BA"/>
        </w:rPr>
        <w:t xml:space="preserve">, </w:t>
      </w:r>
    </w:p>
    <w:p w14:paraId="2B053317" w14:textId="68B2EE8B" w:rsidR="00C20584" w:rsidRPr="00381ABE" w:rsidRDefault="00C20584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>добављање сљедећег токена из листе (</w:t>
      </w:r>
      <w:r w:rsidRPr="00381ABE">
        <w:rPr>
          <w:i/>
          <w:iCs/>
          <w:szCs w:val="24"/>
          <w:lang w:val="en-US"/>
        </w:rPr>
        <w:t>getNextToken</w:t>
      </w:r>
      <w:r w:rsidRPr="00381ABE">
        <w:rPr>
          <w:szCs w:val="24"/>
          <w:lang w:val="sr-Cyrl-BA"/>
        </w:rPr>
        <w:t>),</w:t>
      </w:r>
    </w:p>
    <w:p w14:paraId="3376436E" w14:textId="33CF0B89" w:rsidR="00C20584" w:rsidRPr="00381ABE" w:rsidRDefault="00C20584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>провјера исправности тренутног токена и прелаз на сљедећи (</w:t>
      </w:r>
      <w:r w:rsidRPr="00381ABE">
        <w:rPr>
          <w:i/>
          <w:iCs/>
          <w:szCs w:val="24"/>
          <w:lang w:val="en-US"/>
        </w:rPr>
        <w:t>eat</w:t>
      </w:r>
      <w:r w:rsidRPr="00381ABE">
        <w:rPr>
          <w:szCs w:val="24"/>
          <w:lang w:val="sr-Cyrl-BA"/>
        </w:rPr>
        <w:t>),</w:t>
      </w:r>
    </w:p>
    <w:p w14:paraId="28FA48EF" w14:textId="0377B920" w:rsidR="00AF5349" w:rsidRPr="00381ABE" w:rsidRDefault="00AF5349" w:rsidP="00381ABE">
      <w:pPr>
        <w:pStyle w:val="ListParagraph"/>
        <w:numPr>
          <w:ilvl w:val="0"/>
          <w:numId w:val="27"/>
        </w:numPr>
        <w:rPr>
          <w:szCs w:val="24"/>
          <w:lang w:val="en-US"/>
        </w:rPr>
      </w:pPr>
      <w:r w:rsidRPr="00381ABE">
        <w:rPr>
          <w:szCs w:val="24"/>
          <w:lang w:val="sr-Cyrl-BA"/>
        </w:rPr>
        <w:t xml:space="preserve">додавање претходника и сљедбеника свакој инструкцији </w:t>
      </w:r>
      <w:r w:rsidR="00000A17">
        <w:rPr>
          <w:szCs w:val="24"/>
          <w:lang w:val="sr-Cyrl-BA"/>
        </w:rPr>
        <w:t xml:space="preserve">проласком кроз све инструкције редом; уколико постоји </w:t>
      </w:r>
      <w:r w:rsidR="003E65A4">
        <w:rPr>
          <w:szCs w:val="24"/>
          <w:lang w:val="sr-Cyrl-BA"/>
        </w:rPr>
        <w:t xml:space="preserve">гранање, узима се лабела и проналази инструкција на коју показује </w:t>
      </w:r>
      <w:r w:rsidRPr="00381ABE">
        <w:rPr>
          <w:szCs w:val="24"/>
          <w:lang w:val="sr-Cyrl-BA"/>
        </w:rPr>
        <w:t>(</w:t>
      </w:r>
      <w:r w:rsidRPr="00381ABE">
        <w:rPr>
          <w:i/>
          <w:iCs/>
          <w:szCs w:val="24"/>
          <w:lang w:val="en-US"/>
        </w:rPr>
        <w:t>fillSuccAndPred</w:t>
      </w:r>
      <w:r w:rsidRPr="00381ABE">
        <w:rPr>
          <w:szCs w:val="24"/>
          <w:lang w:val="sr-Cyrl-BA"/>
        </w:rPr>
        <w:t>),</w:t>
      </w:r>
    </w:p>
    <w:p w14:paraId="5C0FE2BF" w14:textId="797809F3" w:rsidR="00C20584" w:rsidRPr="00381ABE" w:rsidRDefault="00C20584" w:rsidP="00381ABE">
      <w:pPr>
        <w:pStyle w:val="ListParagraph"/>
        <w:numPr>
          <w:ilvl w:val="0"/>
          <w:numId w:val="27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>обављање синтаксне анализе (</w:t>
      </w:r>
      <w:r w:rsidRPr="00381ABE">
        <w:rPr>
          <w:i/>
          <w:iCs/>
          <w:szCs w:val="24"/>
          <w:lang w:val="en-US"/>
        </w:rPr>
        <w:t>Do</w:t>
      </w:r>
      <w:r w:rsidRPr="00381ABE">
        <w:rPr>
          <w:szCs w:val="24"/>
          <w:lang w:val="sr-Cyrl-BA"/>
        </w:rPr>
        <w:t>).</w:t>
      </w:r>
    </w:p>
    <w:p w14:paraId="1FABDBBC" w14:textId="77777777" w:rsidR="00381ABE" w:rsidRDefault="00C20584" w:rsidP="00381ABE">
      <w:pPr>
        <w:spacing w:before="240"/>
        <w:ind w:firstLine="0"/>
        <w:rPr>
          <w:szCs w:val="24"/>
          <w:lang w:val="sr-Cyrl-BA"/>
        </w:rPr>
      </w:pPr>
      <w:r>
        <w:rPr>
          <w:szCs w:val="24"/>
          <w:lang w:val="sr-Cyrl-BA"/>
        </w:rPr>
        <w:t xml:space="preserve">Унутар методе </w:t>
      </w:r>
      <w:r w:rsidRPr="00C20584">
        <w:rPr>
          <w:i/>
          <w:iCs/>
          <w:szCs w:val="24"/>
          <w:lang w:val="en-US"/>
        </w:rPr>
        <w:t>Do</w:t>
      </w:r>
      <w:r>
        <w:rPr>
          <w:i/>
          <w:iCs/>
          <w:szCs w:val="24"/>
          <w:lang w:val="sr-Cyrl-BA"/>
        </w:rPr>
        <w:t xml:space="preserve"> </w:t>
      </w:r>
      <w:r>
        <w:rPr>
          <w:szCs w:val="24"/>
          <w:lang w:val="sr-Cyrl-BA"/>
        </w:rPr>
        <w:t xml:space="preserve">се </w:t>
      </w:r>
      <w:r w:rsidR="00D81C31">
        <w:rPr>
          <w:szCs w:val="24"/>
          <w:lang w:val="sr-Cyrl-BA"/>
        </w:rPr>
        <w:t>провјерава синтакса МАВН језика дата кроз нетерминалне симболе</w:t>
      </w:r>
      <w:r w:rsidR="00D81C31">
        <w:rPr>
          <w:szCs w:val="24"/>
          <w:lang w:val="en-US"/>
        </w:rPr>
        <w:t xml:space="preserve"> </w:t>
      </w:r>
      <w:r w:rsidR="00D81C31" w:rsidRPr="00D81C31">
        <w:rPr>
          <w:i/>
          <w:iCs/>
          <w:szCs w:val="24"/>
          <w:lang w:val="en-US"/>
        </w:rPr>
        <w:t>Q</w:t>
      </w:r>
      <w:r w:rsidR="00D81C31">
        <w:rPr>
          <w:szCs w:val="24"/>
          <w:lang w:val="en-US"/>
        </w:rPr>
        <w:t>,</w:t>
      </w:r>
      <w:r w:rsidR="00D81C31">
        <w:rPr>
          <w:szCs w:val="24"/>
          <w:lang w:val="sr-Cyrl-BA"/>
        </w:rPr>
        <w:t xml:space="preserve"> </w:t>
      </w:r>
      <w:r w:rsidR="00D81C31" w:rsidRPr="00D81C31">
        <w:rPr>
          <w:i/>
          <w:iCs/>
          <w:szCs w:val="24"/>
          <w:lang w:val="en-US"/>
        </w:rPr>
        <w:t>S</w:t>
      </w:r>
      <w:r w:rsidR="00D81C31">
        <w:rPr>
          <w:i/>
          <w:iCs/>
          <w:szCs w:val="24"/>
          <w:lang w:val="en-US"/>
        </w:rPr>
        <w:t>,</w:t>
      </w:r>
      <w:r w:rsidR="00D81C31">
        <w:rPr>
          <w:i/>
          <w:iCs/>
          <w:szCs w:val="24"/>
          <w:lang w:val="sr-Cyrl-BA"/>
        </w:rPr>
        <w:t xml:space="preserve"> </w:t>
      </w:r>
      <w:r w:rsidR="00D81C31" w:rsidRPr="00D81C31">
        <w:rPr>
          <w:i/>
          <w:iCs/>
          <w:szCs w:val="24"/>
          <w:lang w:val="en-US"/>
        </w:rPr>
        <w:t>L</w:t>
      </w:r>
      <w:r w:rsidR="00D81C31">
        <w:rPr>
          <w:szCs w:val="24"/>
          <w:lang w:val="en-US"/>
        </w:rPr>
        <w:t xml:space="preserve"> </w:t>
      </w:r>
      <w:r w:rsidR="00D81C31">
        <w:rPr>
          <w:szCs w:val="24"/>
          <w:lang w:val="sr-Cyrl-BA"/>
        </w:rPr>
        <w:t>и</w:t>
      </w:r>
      <w:r w:rsidR="00D81C31">
        <w:rPr>
          <w:i/>
          <w:iCs/>
          <w:szCs w:val="24"/>
          <w:lang w:val="en-US"/>
        </w:rPr>
        <w:t xml:space="preserve"> </w:t>
      </w:r>
      <w:r w:rsidR="00D81C31" w:rsidRPr="00D81C31">
        <w:rPr>
          <w:i/>
          <w:iCs/>
          <w:szCs w:val="24"/>
          <w:lang w:val="en-US"/>
        </w:rPr>
        <w:t>E</w:t>
      </w:r>
      <w:r w:rsidR="00D81C31">
        <w:rPr>
          <w:szCs w:val="24"/>
          <w:lang w:val="en-US"/>
        </w:rPr>
        <w:t xml:space="preserve">, </w:t>
      </w:r>
      <w:r w:rsidR="00D81C31">
        <w:rPr>
          <w:szCs w:val="24"/>
          <w:lang w:val="sr-Cyrl-BA"/>
        </w:rPr>
        <w:t xml:space="preserve">који су представљени као засебне методе. Први корак анализе је </w:t>
      </w:r>
      <w:r w:rsidR="00D81C31" w:rsidRPr="00D81C31">
        <w:rPr>
          <w:i/>
          <w:iCs/>
          <w:szCs w:val="24"/>
          <w:lang w:val="en-US"/>
        </w:rPr>
        <w:t>Q</w:t>
      </w:r>
      <w:r w:rsidR="00D81C31">
        <w:rPr>
          <w:szCs w:val="24"/>
          <w:lang w:val="sr-Cyrl-BA"/>
        </w:rPr>
        <w:t>() који у себи (</w:t>
      </w:r>
      <w:r w:rsidR="00D81C31" w:rsidRPr="00072688">
        <w:rPr>
          <w:i/>
          <w:iCs/>
          <w:lang w:val="sr-Cyrl-BA"/>
        </w:rPr>
        <w:t>Q → S ; L</w:t>
      </w:r>
      <w:r w:rsidR="00D81C31">
        <w:rPr>
          <w:i/>
          <w:iCs/>
          <w:lang w:val="sr-Cyrl-BA"/>
        </w:rPr>
        <w:t xml:space="preserve">) </w:t>
      </w:r>
      <w:r w:rsidR="00D81C31">
        <w:rPr>
          <w:lang w:val="sr-Cyrl-BA"/>
        </w:rPr>
        <w:t xml:space="preserve">позива методе </w:t>
      </w:r>
      <w:r w:rsidR="00D81C31" w:rsidRPr="00D81C31">
        <w:rPr>
          <w:i/>
          <w:iCs/>
          <w:szCs w:val="24"/>
          <w:lang w:val="en-US"/>
        </w:rPr>
        <w:t>S</w:t>
      </w:r>
      <w:r w:rsidR="00D81C31">
        <w:rPr>
          <w:szCs w:val="24"/>
          <w:lang w:val="sr-Cyrl-BA"/>
        </w:rPr>
        <w:t xml:space="preserve">(), обрађивање наредног очекиваног токена ; и </w:t>
      </w:r>
      <w:r w:rsidR="00AF5349" w:rsidRPr="00072688">
        <w:rPr>
          <w:i/>
          <w:iCs/>
          <w:lang w:val="sr-Cyrl-BA"/>
        </w:rPr>
        <w:t>L</w:t>
      </w:r>
      <w:r w:rsidR="00D81C31">
        <w:rPr>
          <w:szCs w:val="24"/>
          <w:lang w:val="sr-Cyrl-BA"/>
        </w:rPr>
        <w:t xml:space="preserve">(). </w:t>
      </w:r>
    </w:p>
    <w:p w14:paraId="243399CE" w14:textId="5565CD1A" w:rsidR="00381ABE" w:rsidRPr="00381ABE" w:rsidRDefault="00381ABE" w:rsidP="00381ABE">
      <w:pPr>
        <w:pStyle w:val="ListParagraph"/>
        <w:numPr>
          <w:ilvl w:val="0"/>
          <w:numId w:val="28"/>
        </w:numPr>
        <w:rPr>
          <w:szCs w:val="24"/>
          <w:lang w:val="sr-Cyrl-BA"/>
        </w:rPr>
      </w:pPr>
      <w:r>
        <w:rPr>
          <w:szCs w:val="24"/>
          <w:lang w:val="sr-Cyrl-BA"/>
        </w:rPr>
        <w:t>Метода</w:t>
      </w:r>
      <w:r w:rsidR="00D81C31" w:rsidRPr="00381ABE">
        <w:rPr>
          <w:szCs w:val="24"/>
          <w:lang w:val="sr-Cyrl-BA"/>
        </w:rPr>
        <w:t xml:space="preserve"> </w:t>
      </w:r>
      <w:r w:rsidR="00D81C31" w:rsidRPr="00381ABE">
        <w:rPr>
          <w:i/>
          <w:iCs/>
          <w:szCs w:val="24"/>
          <w:lang w:val="en-US"/>
        </w:rPr>
        <w:t>S</w:t>
      </w:r>
      <w:r w:rsidR="00D81C31" w:rsidRPr="00381ABE">
        <w:rPr>
          <w:szCs w:val="24"/>
          <w:lang w:val="sr-Cyrl-BA"/>
        </w:rPr>
        <w:t>()</w:t>
      </w:r>
      <w:r w:rsidR="00AF5349" w:rsidRPr="00381ABE">
        <w:rPr>
          <w:szCs w:val="24"/>
          <w:lang w:val="sr-Cyrl-BA"/>
        </w:rPr>
        <w:t>, које означава да се тренутно потенцијално обрађује исказ,</w:t>
      </w:r>
      <w:r w:rsidR="00D81C31" w:rsidRPr="00381ABE">
        <w:rPr>
          <w:szCs w:val="24"/>
          <w:lang w:val="sr-Cyrl-BA"/>
        </w:rPr>
        <w:t xml:space="preserve"> се </w:t>
      </w:r>
      <w:r w:rsidR="00AF5349" w:rsidRPr="00381ABE">
        <w:rPr>
          <w:szCs w:val="24"/>
          <w:lang w:val="sr-Cyrl-BA"/>
        </w:rPr>
        <w:t xml:space="preserve">провјеравају тренутни токени, који у том тренутку могу бити индикатор </w:t>
      </w:r>
      <w:r w:rsidR="00AF5349" w:rsidRPr="00381ABE">
        <w:rPr>
          <w:szCs w:val="24"/>
          <w:lang w:val="sr-Cyrl-BA"/>
        </w:rPr>
        <w:lastRenderedPageBreak/>
        <w:t xml:space="preserve">меморијске или регистарске промјенљиве, функције, лабела, или  ако није ниједно од претходног, ради се о изразу који се онда обрађује кроз методу </w:t>
      </w:r>
      <w:r w:rsidR="00AF5349" w:rsidRPr="00381ABE">
        <w:rPr>
          <w:i/>
          <w:iCs/>
          <w:szCs w:val="24"/>
          <w:lang w:val="en-US"/>
        </w:rPr>
        <w:t>E</w:t>
      </w:r>
      <w:r w:rsidR="00AF5349" w:rsidRPr="00381ABE">
        <w:rPr>
          <w:szCs w:val="24"/>
          <w:lang w:val="sr-Cyrl-BA"/>
        </w:rPr>
        <w:t xml:space="preserve">(). </w:t>
      </w:r>
      <w:r w:rsidR="00000A17">
        <w:rPr>
          <w:szCs w:val="24"/>
          <w:lang w:val="sr-Cyrl-BA"/>
        </w:rPr>
        <w:t>Уколико се ради о исказу, креира се промјенљива/лабела која се провјерава на валидност и потом додаје у одговарајућу листу.</w:t>
      </w:r>
    </w:p>
    <w:p w14:paraId="0D22B361" w14:textId="04943419" w:rsidR="00C20584" w:rsidRDefault="00AF5349" w:rsidP="00381ABE">
      <w:pPr>
        <w:pStyle w:val="ListParagraph"/>
        <w:numPr>
          <w:ilvl w:val="0"/>
          <w:numId w:val="28"/>
        </w:numPr>
        <w:rPr>
          <w:szCs w:val="24"/>
          <w:lang w:val="sr-Cyrl-BA"/>
        </w:rPr>
      </w:pPr>
      <w:r w:rsidRPr="00381ABE">
        <w:rPr>
          <w:szCs w:val="24"/>
          <w:lang w:val="sr-Cyrl-BA"/>
        </w:rPr>
        <w:t xml:space="preserve">Метода </w:t>
      </w:r>
      <w:r w:rsidRPr="00381ABE">
        <w:rPr>
          <w:i/>
          <w:iCs/>
          <w:lang w:val="sr-Cyrl-BA"/>
        </w:rPr>
        <w:t>L</w:t>
      </w:r>
      <w:r w:rsidRPr="00381ABE">
        <w:rPr>
          <w:szCs w:val="24"/>
          <w:lang w:val="sr-Cyrl-BA"/>
        </w:rPr>
        <w:t xml:space="preserve">() има два могућа исхода, ако је  тренутни токен ознака за крај датотеке тада се </w:t>
      </w:r>
      <w:r w:rsidR="003D6F2A">
        <w:rPr>
          <w:szCs w:val="24"/>
          <w:lang w:val="sr-Cyrl-BA"/>
        </w:rPr>
        <w:t xml:space="preserve">провјерава постојање </w:t>
      </w:r>
      <w:r w:rsidR="003D6F2A" w:rsidRPr="003D6F2A">
        <w:rPr>
          <w:i/>
          <w:iCs/>
          <w:szCs w:val="24"/>
          <w:lang w:val="sr-Latn-BA"/>
        </w:rPr>
        <w:t>main</w:t>
      </w:r>
      <w:r w:rsidR="003D6F2A">
        <w:rPr>
          <w:szCs w:val="24"/>
          <w:lang w:val="sr-Cyrl-BA"/>
        </w:rPr>
        <w:t xml:space="preserve"> функције, да ли су све искоришћене лабеле дефинисане </w:t>
      </w:r>
      <w:r w:rsidRPr="00381ABE">
        <w:rPr>
          <w:szCs w:val="24"/>
          <w:lang w:val="sr-Cyrl-BA"/>
        </w:rPr>
        <w:t xml:space="preserve">и позива се метода </w:t>
      </w:r>
      <w:r w:rsidR="00381ABE" w:rsidRPr="00381ABE">
        <w:rPr>
          <w:i/>
          <w:iCs/>
          <w:szCs w:val="24"/>
          <w:lang w:val="en-US"/>
        </w:rPr>
        <w:t>fillSuccAndPred</w:t>
      </w:r>
      <w:r w:rsidR="003D6F2A">
        <w:rPr>
          <w:i/>
          <w:iCs/>
          <w:szCs w:val="24"/>
          <w:lang w:val="sr-Cyrl-BA"/>
        </w:rPr>
        <w:t xml:space="preserve"> </w:t>
      </w:r>
      <w:r w:rsidR="003D6F2A">
        <w:rPr>
          <w:szCs w:val="24"/>
          <w:lang w:val="sr-Cyrl-BA"/>
        </w:rPr>
        <w:t>којом се свакој инструкцији додају њени сљедбеници и претходници, након свега слиједи завршетак анализе.</w:t>
      </w:r>
      <w:r w:rsidR="00381ABE" w:rsidRPr="00381ABE">
        <w:rPr>
          <w:szCs w:val="24"/>
          <w:lang w:val="sr-Cyrl-BA"/>
        </w:rPr>
        <w:t xml:space="preserve"> </w:t>
      </w:r>
      <w:r w:rsidR="003D6F2A">
        <w:rPr>
          <w:szCs w:val="24"/>
          <w:lang w:val="sr-Cyrl-BA"/>
        </w:rPr>
        <w:t>У</w:t>
      </w:r>
      <w:r w:rsidR="00381ABE" w:rsidRPr="00381ABE">
        <w:rPr>
          <w:szCs w:val="24"/>
          <w:lang w:val="sr-Cyrl-BA"/>
        </w:rPr>
        <w:t>колико</w:t>
      </w:r>
      <w:r w:rsidR="003D6F2A">
        <w:rPr>
          <w:szCs w:val="24"/>
          <w:lang w:val="sr-Cyrl-BA"/>
        </w:rPr>
        <w:t xml:space="preserve"> се није дошло до краја</w:t>
      </w:r>
      <w:r w:rsidR="00381ABE" w:rsidRPr="00381ABE">
        <w:rPr>
          <w:szCs w:val="24"/>
          <w:lang w:val="sr-Cyrl-BA"/>
        </w:rPr>
        <w:t xml:space="preserve"> позива се поново метода </w:t>
      </w:r>
      <w:r w:rsidR="00381ABE" w:rsidRPr="00381ABE">
        <w:rPr>
          <w:i/>
          <w:iCs/>
          <w:szCs w:val="24"/>
          <w:lang w:val="en-US"/>
        </w:rPr>
        <w:t>Q</w:t>
      </w:r>
      <w:r w:rsidR="00381ABE" w:rsidRPr="00381ABE">
        <w:rPr>
          <w:szCs w:val="24"/>
          <w:lang w:val="sr-Cyrl-BA"/>
        </w:rPr>
        <w:t xml:space="preserve">() (рекурзија). </w:t>
      </w:r>
    </w:p>
    <w:p w14:paraId="3B6D7F5F" w14:textId="504CDA03" w:rsidR="00A41FE7" w:rsidRPr="00AC2D2D" w:rsidRDefault="00381ABE" w:rsidP="003E65A4">
      <w:pPr>
        <w:pStyle w:val="ListParagraph"/>
        <w:numPr>
          <w:ilvl w:val="0"/>
          <w:numId w:val="28"/>
        </w:numPr>
        <w:rPr>
          <w:szCs w:val="24"/>
          <w:lang w:val="en-US"/>
        </w:rPr>
      </w:pPr>
      <w:r>
        <w:rPr>
          <w:szCs w:val="24"/>
          <w:lang w:val="sr-Cyrl-BA"/>
        </w:rPr>
        <w:t xml:space="preserve">Метода </w:t>
      </w:r>
      <w:r w:rsidRPr="00381ABE">
        <w:rPr>
          <w:i/>
          <w:iCs/>
          <w:szCs w:val="24"/>
          <w:lang w:val="en-US"/>
        </w:rPr>
        <w:t>E</w:t>
      </w:r>
      <w:r w:rsidRPr="00381ABE">
        <w:rPr>
          <w:szCs w:val="24"/>
          <w:lang w:val="sr-Cyrl-BA"/>
        </w:rPr>
        <w:t>()</w:t>
      </w:r>
      <w:r>
        <w:rPr>
          <w:szCs w:val="24"/>
          <w:lang w:val="sr-Cyrl-BA"/>
        </w:rPr>
        <w:t xml:space="preserve"> </w:t>
      </w:r>
      <w:r w:rsidR="00000A17">
        <w:rPr>
          <w:szCs w:val="24"/>
          <w:lang w:val="sr-Cyrl-BA"/>
        </w:rPr>
        <w:t xml:space="preserve">провјерава тренутни токен, и уколико се не ради о некој од дефинисаних </w:t>
      </w:r>
      <w:r w:rsidR="003E65A4">
        <w:rPr>
          <w:szCs w:val="24"/>
          <w:lang w:val="sr-Cyrl-BA"/>
        </w:rPr>
        <w:t>инструкција</w:t>
      </w:r>
      <w:r w:rsidR="00000A17">
        <w:rPr>
          <w:szCs w:val="24"/>
          <w:lang w:val="sr-Cyrl-BA"/>
        </w:rPr>
        <w:t xml:space="preserve">, баца се грешка. У супротном, открива се о којој инструкцији је ријеч, креира се та инструкција, пуне се њене листе </w:t>
      </w:r>
      <w:r w:rsidR="00000A17">
        <w:rPr>
          <w:i/>
          <w:iCs/>
          <w:szCs w:val="24"/>
          <w:lang w:val="en-US"/>
        </w:rPr>
        <w:t xml:space="preserve">dst, src, def </w:t>
      </w:r>
      <w:r w:rsidR="00000A17">
        <w:rPr>
          <w:szCs w:val="24"/>
          <w:lang w:val="sr-Cyrl-BA"/>
        </w:rPr>
        <w:t xml:space="preserve">и </w:t>
      </w:r>
      <w:r w:rsidR="00000A17">
        <w:rPr>
          <w:i/>
          <w:iCs/>
          <w:szCs w:val="24"/>
          <w:lang w:val="en-US"/>
        </w:rPr>
        <w:t>use</w:t>
      </w:r>
      <w:r w:rsidR="00000A17">
        <w:rPr>
          <w:szCs w:val="24"/>
          <w:lang w:val="sr-Cyrl-BA"/>
        </w:rPr>
        <w:t>, поставља позиција инструкције и додаје у листу инструкција.</w:t>
      </w:r>
      <w:r w:rsidR="003E65A4">
        <w:rPr>
          <w:szCs w:val="24"/>
          <w:lang w:val="sr-Cyrl-BA"/>
        </w:rPr>
        <w:t xml:space="preserve"> Уколико унутар инструкције постоје бројевне вриједности, оне се чувају у атрибуту инструкције </w:t>
      </w:r>
      <w:r w:rsidR="003E65A4" w:rsidRPr="003E65A4">
        <w:rPr>
          <w:i/>
          <w:iCs/>
          <w:szCs w:val="24"/>
          <w:lang w:val="en-US"/>
        </w:rPr>
        <w:t>m_number</w:t>
      </w:r>
      <w:r w:rsidR="003E65A4">
        <w:rPr>
          <w:szCs w:val="24"/>
          <w:lang w:val="sr-Cyrl-BA"/>
        </w:rPr>
        <w:t xml:space="preserve">, ако је инструкција гранања, показивач на лабелу се чува у атрибуту инструкције </w:t>
      </w:r>
      <w:r w:rsidR="003E65A4" w:rsidRPr="003E65A4">
        <w:rPr>
          <w:i/>
          <w:iCs/>
          <w:szCs w:val="24"/>
          <w:lang w:val="en-US"/>
        </w:rPr>
        <w:t>m_label</w:t>
      </w:r>
      <w:r w:rsidR="003E65A4">
        <w:rPr>
          <w:i/>
          <w:iCs/>
          <w:szCs w:val="24"/>
          <w:lang w:val="sr-Cyrl-BA"/>
        </w:rPr>
        <w:t>.</w:t>
      </w:r>
    </w:p>
    <w:p w14:paraId="2F548E71" w14:textId="11A22D77" w:rsidR="00AC2D2D" w:rsidRDefault="00AC2D2D" w:rsidP="00AC2D2D">
      <w:pPr>
        <w:rPr>
          <w:szCs w:val="24"/>
          <w:lang w:val="en-US"/>
        </w:rPr>
      </w:pPr>
    </w:p>
    <w:p w14:paraId="15B6DC04" w14:textId="2C9C3CBA" w:rsidR="00AC2D2D" w:rsidRDefault="00AC2D2D" w:rsidP="00AC2D2D">
      <w:pPr>
        <w:rPr>
          <w:szCs w:val="24"/>
          <w:lang w:val="en-US"/>
        </w:rPr>
      </w:pPr>
    </w:p>
    <w:p w14:paraId="00D2766E" w14:textId="2070419A" w:rsidR="00AC2D2D" w:rsidRDefault="00AC2D2D" w:rsidP="00AC2D2D">
      <w:pPr>
        <w:rPr>
          <w:szCs w:val="24"/>
          <w:lang w:val="en-US"/>
        </w:rPr>
      </w:pPr>
    </w:p>
    <w:p w14:paraId="0D9172BC" w14:textId="7B6C686F" w:rsidR="00AC2D2D" w:rsidRDefault="00AC2D2D" w:rsidP="00AC2D2D">
      <w:pPr>
        <w:rPr>
          <w:szCs w:val="24"/>
          <w:lang w:val="en-US"/>
        </w:rPr>
      </w:pPr>
    </w:p>
    <w:p w14:paraId="08EF6E5A" w14:textId="3419965C" w:rsidR="00AC2D2D" w:rsidRDefault="00AC2D2D" w:rsidP="00AC2D2D">
      <w:pPr>
        <w:rPr>
          <w:szCs w:val="24"/>
          <w:lang w:val="en-US"/>
        </w:rPr>
      </w:pPr>
    </w:p>
    <w:p w14:paraId="54AA2023" w14:textId="443C86DE" w:rsidR="00AC2D2D" w:rsidRDefault="00AC2D2D" w:rsidP="00AC2D2D">
      <w:pPr>
        <w:rPr>
          <w:szCs w:val="24"/>
          <w:lang w:val="en-US"/>
        </w:rPr>
      </w:pPr>
    </w:p>
    <w:p w14:paraId="610ECCDC" w14:textId="42BD730E" w:rsidR="00AC2D2D" w:rsidRDefault="00AC2D2D" w:rsidP="00AC2D2D">
      <w:pPr>
        <w:rPr>
          <w:szCs w:val="24"/>
          <w:lang w:val="en-US"/>
        </w:rPr>
      </w:pPr>
    </w:p>
    <w:p w14:paraId="78F3C097" w14:textId="1C12C726" w:rsidR="00AC2D2D" w:rsidRDefault="00AC2D2D" w:rsidP="00AC2D2D">
      <w:pPr>
        <w:rPr>
          <w:szCs w:val="24"/>
          <w:lang w:val="en-US"/>
        </w:rPr>
      </w:pPr>
    </w:p>
    <w:p w14:paraId="176EBE12" w14:textId="4F409251" w:rsidR="00AC2D2D" w:rsidRDefault="00AC2D2D" w:rsidP="00AC2D2D">
      <w:pPr>
        <w:rPr>
          <w:szCs w:val="24"/>
          <w:lang w:val="en-US"/>
        </w:rPr>
      </w:pPr>
    </w:p>
    <w:p w14:paraId="7B39FD5F" w14:textId="0DB4E4FC" w:rsidR="00AC2D2D" w:rsidRDefault="00AC2D2D" w:rsidP="00AC2D2D">
      <w:pPr>
        <w:rPr>
          <w:szCs w:val="24"/>
          <w:lang w:val="en-US"/>
        </w:rPr>
      </w:pPr>
    </w:p>
    <w:p w14:paraId="6FC14028" w14:textId="474BD530" w:rsidR="00AC2D2D" w:rsidRDefault="00AC2D2D" w:rsidP="00AC2D2D">
      <w:pPr>
        <w:rPr>
          <w:szCs w:val="24"/>
          <w:lang w:val="en-US"/>
        </w:rPr>
      </w:pPr>
    </w:p>
    <w:p w14:paraId="433E65FC" w14:textId="68777FF4" w:rsidR="00AC2D2D" w:rsidRDefault="00AC2D2D" w:rsidP="00AC2D2D">
      <w:pPr>
        <w:rPr>
          <w:szCs w:val="24"/>
          <w:lang w:val="en-US"/>
        </w:rPr>
      </w:pPr>
    </w:p>
    <w:p w14:paraId="4CC97FA1" w14:textId="5177DB3E" w:rsidR="00AC2D2D" w:rsidRDefault="00AC2D2D" w:rsidP="00AC2D2D">
      <w:pPr>
        <w:rPr>
          <w:szCs w:val="24"/>
          <w:lang w:val="en-US"/>
        </w:rPr>
      </w:pPr>
    </w:p>
    <w:p w14:paraId="7E22CAA9" w14:textId="77777777" w:rsidR="00AC2D2D" w:rsidRPr="00AC2D2D" w:rsidRDefault="00AC2D2D" w:rsidP="00AC2D2D">
      <w:pPr>
        <w:rPr>
          <w:szCs w:val="24"/>
          <w:lang w:val="en-US"/>
        </w:rPr>
      </w:pPr>
    </w:p>
    <w:p w14:paraId="72BC3108" w14:textId="13B45966" w:rsidR="00E26F79" w:rsidRDefault="007D51D3" w:rsidP="00E26F79">
      <w:pPr>
        <w:pStyle w:val="Heading2"/>
        <w:rPr>
          <w:lang w:val="sr-Cyrl-BA"/>
        </w:rPr>
      </w:pPr>
      <w:bookmarkStart w:id="26" w:name="_Toc43049236"/>
      <w:r>
        <w:rPr>
          <w:lang w:val="sr-Cyrl-BA"/>
        </w:rPr>
        <w:lastRenderedPageBreak/>
        <w:t>Задњи дио компајлера</w:t>
      </w:r>
      <w:bookmarkEnd w:id="26"/>
    </w:p>
    <w:p w14:paraId="0C10A290" w14:textId="2C163727" w:rsidR="00AB4C0B" w:rsidRDefault="00AB4C0B" w:rsidP="00AB4C0B">
      <w:pPr>
        <w:pStyle w:val="Heading3"/>
        <w:rPr>
          <w:lang w:val="sr-Cyrl-BA"/>
        </w:rPr>
      </w:pPr>
      <w:bookmarkStart w:id="27" w:name="_Toc43049237"/>
      <w:r>
        <w:rPr>
          <w:lang w:val="sr-Cyrl-BA"/>
        </w:rPr>
        <w:t>Алгоритам анализе животног вијека промјенљивих</w:t>
      </w:r>
      <w:bookmarkEnd w:id="27"/>
    </w:p>
    <w:p w14:paraId="3A45D87F" w14:textId="3469FBFC" w:rsidR="00AB4C0B" w:rsidRDefault="00AB4C0B" w:rsidP="00AB4C0B">
      <w:pPr>
        <w:rPr>
          <w:lang w:val="sr-Cyrl-BA"/>
        </w:rPr>
      </w:pPr>
      <w:r w:rsidRPr="00AB4C0B">
        <w:rPr>
          <w:lang w:val="sr-Cyrl-BA"/>
        </w:rPr>
        <w:t xml:space="preserve">Скуп </w:t>
      </w:r>
      <w:r w:rsidRPr="00AB4C0B">
        <w:rPr>
          <w:i/>
          <w:iCs/>
          <w:lang w:val="sr-Cyrl-BA"/>
        </w:rPr>
        <w:t>out[n]</w:t>
      </w:r>
      <w:r w:rsidRPr="00AB4C0B">
        <w:rPr>
          <w:lang w:val="sr-Cyrl-BA"/>
        </w:rPr>
        <w:t xml:space="preserve"> је унија </w:t>
      </w:r>
      <w:r w:rsidRPr="00AB4C0B">
        <w:rPr>
          <w:i/>
          <w:iCs/>
          <w:lang w:val="sr-Cyrl-BA"/>
        </w:rPr>
        <w:t>„in“</w:t>
      </w:r>
      <w:r w:rsidRPr="00AB4C0B">
        <w:rPr>
          <w:lang w:val="sr-Cyrl-BA"/>
        </w:rPr>
        <w:t xml:space="preserve"> скупова свих нас</w:t>
      </w:r>
      <w:r>
        <w:rPr>
          <w:lang w:val="sr-Cyrl-BA"/>
        </w:rPr>
        <w:t>љ</w:t>
      </w:r>
      <w:r w:rsidRPr="00AB4C0B">
        <w:rPr>
          <w:lang w:val="sr-Cyrl-BA"/>
        </w:rPr>
        <w:t xml:space="preserve">едника чвора </w:t>
      </w:r>
      <w:r w:rsidRPr="00AB4C0B">
        <w:rPr>
          <w:i/>
          <w:iCs/>
          <w:lang w:val="sr-Cyrl-BA"/>
        </w:rPr>
        <w:t>n</w:t>
      </w:r>
      <w:r w:rsidRPr="00AB4C0B">
        <w:rPr>
          <w:lang w:val="sr-Cyrl-BA"/>
        </w:rPr>
        <w:t>, односно унија свих пром</w:t>
      </w:r>
      <w:r>
        <w:rPr>
          <w:lang w:val="sr-Cyrl-BA"/>
        </w:rPr>
        <w:t>ј</w:t>
      </w:r>
      <w:r w:rsidRPr="00AB4C0B">
        <w:rPr>
          <w:lang w:val="sr-Cyrl-BA"/>
        </w:rPr>
        <w:t xml:space="preserve">енљивих </w:t>
      </w:r>
      <w:r w:rsidRPr="00AB4C0B">
        <w:rPr>
          <w:i/>
          <w:iCs/>
          <w:lang w:val="sr-Cyrl-BA"/>
        </w:rPr>
        <w:t>s</w:t>
      </w:r>
      <w:r w:rsidRPr="00AB4C0B">
        <w:rPr>
          <w:lang w:val="sr-Cyrl-BA"/>
        </w:rPr>
        <w:t xml:space="preserve"> које припадају скупу </w:t>
      </w:r>
      <w:r w:rsidRPr="00AB4C0B">
        <w:rPr>
          <w:i/>
          <w:iCs/>
          <w:lang w:val="sr-Cyrl-BA"/>
        </w:rPr>
        <w:t>„in“</w:t>
      </w:r>
      <w:r w:rsidRPr="00AB4C0B">
        <w:rPr>
          <w:lang w:val="sr-Cyrl-BA"/>
        </w:rPr>
        <w:t xml:space="preserve"> сваког нас</w:t>
      </w:r>
      <w:r>
        <w:rPr>
          <w:lang w:val="sr-Cyrl-BA"/>
        </w:rPr>
        <w:t>љ</w:t>
      </w:r>
      <w:r w:rsidRPr="00AB4C0B">
        <w:rPr>
          <w:lang w:val="sr-Cyrl-BA"/>
        </w:rPr>
        <w:t xml:space="preserve">едника чвора </w:t>
      </w:r>
      <w:r w:rsidRPr="00AB4C0B">
        <w:rPr>
          <w:i/>
          <w:iCs/>
          <w:lang w:val="sr-Cyrl-BA"/>
        </w:rPr>
        <w:t>n</w:t>
      </w:r>
      <w:r w:rsidRPr="00AB4C0B">
        <w:rPr>
          <w:lang w:val="sr-Cyrl-BA"/>
        </w:rPr>
        <w:t xml:space="preserve">. Скуп </w:t>
      </w:r>
      <w:r w:rsidRPr="00AB4C0B">
        <w:rPr>
          <w:i/>
          <w:iCs/>
          <w:lang w:val="sr-Cyrl-BA"/>
        </w:rPr>
        <w:t>in[n]</w:t>
      </w:r>
      <w:r w:rsidRPr="00AB4C0B">
        <w:rPr>
          <w:lang w:val="sr-Cyrl-BA"/>
        </w:rPr>
        <w:t xml:space="preserve"> чине све пром</w:t>
      </w:r>
      <w:r>
        <w:rPr>
          <w:lang w:val="sr-Cyrl-BA"/>
        </w:rPr>
        <w:t>ј</w:t>
      </w:r>
      <w:r w:rsidRPr="00AB4C0B">
        <w:rPr>
          <w:lang w:val="sr-Cyrl-BA"/>
        </w:rPr>
        <w:t xml:space="preserve">енљиве из скупа </w:t>
      </w:r>
      <w:r w:rsidRPr="00AB4C0B">
        <w:rPr>
          <w:i/>
          <w:iCs/>
          <w:lang w:val="sr-Cyrl-BA"/>
        </w:rPr>
        <w:t>use[n]</w:t>
      </w:r>
      <w:r w:rsidRPr="00AB4C0B">
        <w:rPr>
          <w:lang w:val="sr-Cyrl-BA"/>
        </w:rPr>
        <w:t xml:space="preserve"> плус</w:t>
      </w:r>
      <w:r>
        <w:rPr>
          <w:lang w:val="sr-Cyrl-BA"/>
        </w:rPr>
        <w:t xml:space="preserve"> </w:t>
      </w:r>
      <w:r w:rsidRPr="00AB4C0B">
        <w:rPr>
          <w:lang w:val="sr-Cyrl-BA"/>
        </w:rPr>
        <w:t>пром</w:t>
      </w:r>
      <w:r>
        <w:rPr>
          <w:lang w:val="sr-Cyrl-BA"/>
        </w:rPr>
        <w:t>ј</w:t>
      </w:r>
      <w:r w:rsidRPr="00AB4C0B">
        <w:rPr>
          <w:lang w:val="sr-Cyrl-BA"/>
        </w:rPr>
        <w:t xml:space="preserve">енљиве које јесу у </w:t>
      </w:r>
      <w:r w:rsidRPr="00A06D8B">
        <w:rPr>
          <w:i/>
          <w:iCs/>
          <w:lang w:val="sr-Cyrl-BA"/>
        </w:rPr>
        <w:t>out[n]</w:t>
      </w:r>
      <w:r w:rsidRPr="00AB4C0B">
        <w:rPr>
          <w:lang w:val="sr-Cyrl-BA"/>
        </w:rPr>
        <w:t xml:space="preserve">, али нису у </w:t>
      </w:r>
      <w:r w:rsidRPr="00A06D8B">
        <w:rPr>
          <w:i/>
          <w:iCs/>
          <w:lang w:val="sr-Cyrl-BA"/>
        </w:rPr>
        <w:t>def[n]</w:t>
      </w:r>
      <w:r w:rsidRPr="00AB4C0B">
        <w:rPr>
          <w:lang w:val="sr-Cyrl-BA"/>
        </w:rPr>
        <w:t>. Одатле сл</w:t>
      </w:r>
      <w:r w:rsidR="00A06D8B">
        <w:rPr>
          <w:lang w:val="sr-Cyrl-BA"/>
        </w:rPr>
        <w:t>иј</w:t>
      </w:r>
      <w:r w:rsidRPr="00AB4C0B">
        <w:rPr>
          <w:lang w:val="sr-Cyrl-BA"/>
        </w:rPr>
        <w:t>еде једначине тока података за анализу животног в</w:t>
      </w:r>
      <w:r w:rsidR="00A06D8B">
        <w:rPr>
          <w:lang w:val="sr-Cyrl-BA"/>
        </w:rPr>
        <w:t>иј</w:t>
      </w:r>
      <w:r w:rsidRPr="00AB4C0B">
        <w:rPr>
          <w:lang w:val="sr-Cyrl-BA"/>
        </w:rPr>
        <w:t>ека пром</w:t>
      </w:r>
      <w:r w:rsidR="00A06D8B">
        <w:rPr>
          <w:lang w:val="sr-Cyrl-BA"/>
        </w:rPr>
        <w:t>ј</w:t>
      </w:r>
      <w:r w:rsidRPr="00AB4C0B">
        <w:rPr>
          <w:lang w:val="sr-Cyrl-BA"/>
        </w:rPr>
        <w:t>енљивих</w:t>
      </w:r>
      <w:r w:rsidR="00A06D8B">
        <w:rPr>
          <w:lang w:val="sr-Cyrl-BA"/>
        </w:rPr>
        <w:t>.</w:t>
      </w:r>
    </w:p>
    <w:p w14:paraId="0679D8BB" w14:textId="77777777" w:rsidR="00A06D8B" w:rsidRDefault="00A06D8B" w:rsidP="00A06D8B">
      <w:pPr>
        <w:keepNext/>
        <w:jc w:val="center"/>
      </w:pPr>
      <w:r w:rsidRPr="00A06D8B">
        <w:rPr>
          <w:noProof/>
          <w:lang w:val="sr-Cyrl-BA"/>
        </w:rPr>
        <w:drawing>
          <wp:inline distT="0" distB="0" distL="0" distR="0" wp14:anchorId="60A483EB" wp14:editId="15C55AF2">
            <wp:extent cx="3660447" cy="24106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8234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B708" w14:textId="135BD0F9" w:rsidR="00A06D8B" w:rsidRDefault="00A06D8B" w:rsidP="00A06D8B">
      <w:pPr>
        <w:pStyle w:val="Caption"/>
        <w:rPr>
          <w:lang w:val="sr-Cyrl-BA"/>
        </w:rPr>
      </w:pPr>
      <w:bookmarkStart w:id="28" w:name="_Toc43049289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5</w:t>
      </w:r>
      <w:r>
        <w:fldChar w:fldCharType="end"/>
      </w:r>
      <w:r>
        <w:rPr>
          <w:lang w:val="sr-Cyrl-BA"/>
        </w:rPr>
        <w:t xml:space="preserve">    Алгоритам анализе животног вијека промјенљивих</w:t>
      </w:r>
      <w:bookmarkEnd w:id="28"/>
    </w:p>
    <w:p w14:paraId="699D3B9C" w14:textId="3921E412" w:rsidR="00A06D8B" w:rsidRPr="00A06D8B" w:rsidRDefault="00A06D8B" w:rsidP="00A06D8B">
      <w:pPr>
        <w:ind w:firstLine="0"/>
        <w:rPr>
          <w:lang w:val="sr-Cyrl-BA"/>
        </w:rPr>
      </w:pPr>
      <w:r>
        <w:rPr>
          <w:lang w:val="sr-Cyrl-BA"/>
        </w:rPr>
        <w:t xml:space="preserve">Функција </w:t>
      </w:r>
      <w:r w:rsidRPr="00A06D8B">
        <w:rPr>
          <w:i/>
          <w:iCs/>
          <w:lang w:val="en-US"/>
        </w:rPr>
        <w:t>livenessAnalysis</w:t>
      </w:r>
      <w:r>
        <w:rPr>
          <w:lang w:val="sr-Cyrl-BA"/>
        </w:rPr>
        <w:t xml:space="preserve"> извршава овај алгоритам пролазећи кроз све инструкције и мјења листе улазних и излазних промјенљивих. Она ће изменити све инструкције све док посљедња и претпосљедња итерација измјена не буду дале исте резултате, тј. док не буду имале исте скупове улазних и излазних промјенљивих.</w:t>
      </w:r>
    </w:p>
    <w:p w14:paraId="3C2EC0D3" w14:textId="2E652798" w:rsidR="000A4B42" w:rsidRPr="000A4B42" w:rsidRDefault="00AB4C0B" w:rsidP="000A4B42">
      <w:pPr>
        <w:pStyle w:val="Heading3"/>
        <w:rPr>
          <w:lang w:val="sr-Cyrl-BA"/>
        </w:rPr>
      </w:pPr>
      <w:bookmarkStart w:id="29" w:name="_Toc43049238"/>
      <w:r>
        <w:rPr>
          <w:lang w:val="sr-Cyrl-BA"/>
        </w:rPr>
        <w:t>Додјела ресурса</w:t>
      </w:r>
      <w:bookmarkEnd w:id="29"/>
    </w:p>
    <w:p w14:paraId="4E945F02" w14:textId="79ACBB1F" w:rsidR="00AB4C0B" w:rsidRDefault="00AB4C0B" w:rsidP="00AB4C0B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30" w:name="_Toc43049239"/>
      <w:r w:rsidRPr="00B878D7">
        <w:rPr>
          <w:lang w:val="sr-Cyrl-BA"/>
        </w:rPr>
        <w:t>Креирањ</w:t>
      </w:r>
      <w:r>
        <w:rPr>
          <w:lang w:val="sr-Cyrl-BA"/>
        </w:rPr>
        <w:t>е</w:t>
      </w:r>
      <w:r w:rsidRPr="00B878D7">
        <w:rPr>
          <w:lang w:val="sr-Cyrl-BA"/>
        </w:rPr>
        <w:t xml:space="preserve"> графа/матрице сметњи</w:t>
      </w:r>
      <w:bookmarkEnd w:id="30"/>
      <w:r w:rsidRPr="00B878D7">
        <w:rPr>
          <w:lang w:val="sr-Cyrl-BA"/>
        </w:rPr>
        <w:t xml:space="preserve"> </w:t>
      </w:r>
    </w:p>
    <w:p w14:paraId="72938A59" w14:textId="08FE40B9" w:rsidR="000A4B42" w:rsidRPr="006A2C9B" w:rsidRDefault="000A4B42" w:rsidP="006A2C9B">
      <w:pPr>
        <w:rPr>
          <w:lang w:val="en-US"/>
        </w:rPr>
      </w:pPr>
      <w:r>
        <w:rPr>
          <w:lang w:val="sr-Cyrl-BA"/>
        </w:rPr>
        <w:t xml:space="preserve">Граф сметњи је представљен класом </w:t>
      </w:r>
      <w:r w:rsidRPr="000A4B42">
        <w:rPr>
          <w:i/>
          <w:iCs/>
          <w:lang w:val="en-US"/>
        </w:rPr>
        <w:t>InterferenceGraph</w:t>
      </w:r>
      <w:r>
        <w:rPr>
          <w:lang w:val="sr-Cyrl-BA"/>
        </w:rPr>
        <w:t xml:space="preserve"> која посједује атрибуте: показивач на листу промјенљивих и матрицу сметњи. Матрица сметњи се гради на основу датих листа инструкција и промјенљивих, преко </w:t>
      </w:r>
      <w:r w:rsidR="006A2C9B">
        <w:rPr>
          <w:lang w:val="sr-Cyrl-BA"/>
        </w:rPr>
        <w:t>функције</w:t>
      </w:r>
      <w:r>
        <w:rPr>
          <w:lang w:val="sr-Cyrl-BA"/>
        </w:rPr>
        <w:t xml:space="preserve"> </w:t>
      </w:r>
      <w:r w:rsidRPr="000A4B42">
        <w:rPr>
          <w:i/>
          <w:iCs/>
          <w:lang w:val="en-US"/>
        </w:rPr>
        <w:t>buildInterferenceGraph</w:t>
      </w:r>
      <w:r>
        <w:rPr>
          <w:lang w:val="sr-Cyrl-BA"/>
        </w:rPr>
        <w:t>. Унутар методе се</w:t>
      </w:r>
      <w:r w:rsidR="006A2C9B">
        <w:rPr>
          <w:lang w:val="sr-Cyrl-BA"/>
        </w:rPr>
        <w:t xml:space="preserve"> издвајају све регистарске промјенљиве преко функције </w:t>
      </w:r>
      <w:r w:rsidR="006A2C9B" w:rsidRPr="006A2C9B">
        <w:rPr>
          <w:i/>
          <w:iCs/>
          <w:lang w:val="en-US"/>
        </w:rPr>
        <w:t>onlyRegistryVariables</w:t>
      </w:r>
      <w:r w:rsidR="006A2C9B">
        <w:rPr>
          <w:lang w:val="sr-Cyrl-BA"/>
        </w:rPr>
        <w:t>, а након тога се</w:t>
      </w:r>
      <w:r>
        <w:rPr>
          <w:lang w:val="sr-Cyrl-BA"/>
        </w:rPr>
        <w:t xml:space="preserve"> пролази кроз све инструкције, и за сваку инструкцију се праве сметње између промјенљивих које се дефинишу и које излазе из инструкције. Сметње се чувају у матрицу, </w:t>
      </w:r>
      <w:r w:rsidR="006A2C9B">
        <w:rPr>
          <w:lang w:val="sr-Cyrl-BA"/>
        </w:rPr>
        <w:t xml:space="preserve">и постављају у оба правца. Нпр. ако је сметња између 2. и 3. промјенљиве, она се биљежи у матрици на позицијама </w:t>
      </w:r>
      <w:r w:rsidR="006A2C9B">
        <w:rPr>
          <w:lang w:val="en-US"/>
        </w:rPr>
        <w:t>[</w:t>
      </w:r>
      <w:r w:rsidR="006A2C9B">
        <w:rPr>
          <w:lang w:val="sr-Cyrl-BA"/>
        </w:rPr>
        <w:t>2</w:t>
      </w:r>
      <w:r w:rsidR="006A2C9B">
        <w:rPr>
          <w:lang w:val="en-US"/>
        </w:rPr>
        <w:t>][</w:t>
      </w:r>
      <w:r w:rsidR="006A2C9B">
        <w:rPr>
          <w:lang w:val="sr-Cyrl-BA"/>
        </w:rPr>
        <w:t>3</w:t>
      </w:r>
      <w:r w:rsidR="006A2C9B">
        <w:rPr>
          <w:lang w:val="en-US"/>
        </w:rPr>
        <w:t xml:space="preserve">] </w:t>
      </w:r>
      <w:r w:rsidR="006A2C9B">
        <w:rPr>
          <w:lang w:val="sr-Cyrl-BA"/>
        </w:rPr>
        <w:t xml:space="preserve">и </w:t>
      </w:r>
      <w:r w:rsidR="006A2C9B">
        <w:rPr>
          <w:lang w:val="en-US"/>
        </w:rPr>
        <w:t>[</w:t>
      </w:r>
      <w:r w:rsidR="006A2C9B">
        <w:rPr>
          <w:lang w:val="sr-Cyrl-BA"/>
        </w:rPr>
        <w:t>3</w:t>
      </w:r>
      <w:r w:rsidR="006A2C9B">
        <w:rPr>
          <w:lang w:val="en-US"/>
        </w:rPr>
        <w:t>][</w:t>
      </w:r>
      <w:r w:rsidR="006A2C9B">
        <w:rPr>
          <w:lang w:val="sr-Cyrl-BA"/>
        </w:rPr>
        <w:t>2</w:t>
      </w:r>
      <w:r w:rsidR="006A2C9B">
        <w:rPr>
          <w:lang w:val="en-US"/>
        </w:rPr>
        <w:t>]</w:t>
      </w:r>
      <w:r w:rsidR="006A2C9B">
        <w:rPr>
          <w:lang w:val="sr-Cyrl-BA"/>
        </w:rPr>
        <w:t xml:space="preserve">. </w:t>
      </w:r>
      <w:r>
        <w:rPr>
          <w:lang w:val="sr-Cyrl-BA"/>
        </w:rPr>
        <w:t xml:space="preserve"> </w:t>
      </w:r>
    </w:p>
    <w:p w14:paraId="38B1F1B9" w14:textId="1D05BC45" w:rsidR="00625646" w:rsidRDefault="00AB4C0B" w:rsidP="00AB4C0B">
      <w:pPr>
        <w:pStyle w:val="Heading4"/>
        <w:rPr>
          <w:lang w:val="sr-Cyrl-BA"/>
        </w:rPr>
      </w:pPr>
      <w:r>
        <w:rPr>
          <w:lang w:val="sr-Cyrl-BA"/>
        </w:rPr>
        <w:lastRenderedPageBreak/>
        <w:t xml:space="preserve"> </w:t>
      </w:r>
      <w:bookmarkStart w:id="31" w:name="_Toc43049240"/>
      <w:r>
        <w:rPr>
          <w:lang w:val="sr-Cyrl-BA"/>
        </w:rPr>
        <w:t>Упрошћавање</w:t>
      </w:r>
      <w:bookmarkEnd w:id="31"/>
    </w:p>
    <w:p w14:paraId="00146C5A" w14:textId="72CBA175" w:rsidR="006A2C9B" w:rsidRPr="009F4E66" w:rsidRDefault="00ED7DA1" w:rsidP="009F4E66">
      <w:pPr>
        <w:rPr>
          <w:lang w:val="en-US"/>
        </w:rPr>
      </w:pPr>
      <w:r>
        <w:rPr>
          <w:lang w:val="sr-Cyrl-BA"/>
        </w:rPr>
        <w:t xml:space="preserve">Ову фазу обавља функција </w:t>
      </w:r>
      <w:r w:rsidRPr="00ED7DA1">
        <w:rPr>
          <w:i/>
          <w:iCs/>
          <w:lang w:val="en-US"/>
        </w:rPr>
        <w:t>doSimplification</w:t>
      </w:r>
      <w:r>
        <w:rPr>
          <w:lang w:val="sr-Cyrl-BA"/>
        </w:rPr>
        <w:t xml:space="preserve"> којој просљеђујемо граф сметње и број доступних регистара. П</w:t>
      </w:r>
      <w:r w:rsidRPr="00ED7DA1">
        <w:rPr>
          <w:lang w:val="sr-Cyrl-BA"/>
        </w:rPr>
        <w:t>ролази се кроз све рег</w:t>
      </w:r>
      <w:r>
        <w:rPr>
          <w:lang w:val="sr-Cyrl-BA"/>
        </w:rPr>
        <w:t>истарске промјенљиве</w:t>
      </w:r>
      <w:r w:rsidRPr="00ED7DA1">
        <w:rPr>
          <w:lang w:val="sr-Cyrl-BA"/>
        </w:rPr>
        <w:t xml:space="preserve"> и узима ред из матрице са индексом </w:t>
      </w:r>
      <w:r>
        <w:rPr>
          <w:lang w:val="sr-Cyrl-BA"/>
        </w:rPr>
        <w:t>промјенљиве. Пролазећи кроз тај ред, б</w:t>
      </w:r>
      <w:r w:rsidRPr="00ED7DA1">
        <w:rPr>
          <w:lang w:val="sr-Cyrl-BA"/>
        </w:rPr>
        <w:t xml:space="preserve">ројимо број сметњи које има са неким другим </w:t>
      </w:r>
      <w:r>
        <w:rPr>
          <w:lang w:val="sr-Cyrl-BA"/>
        </w:rPr>
        <w:t>промјенљивима</w:t>
      </w:r>
      <w:r w:rsidRPr="00ED7DA1">
        <w:rPr>
          <w:lang w:val="sr-Cyrl-BA"/>
        </w:rPr>
        <w:t xml:space="preserve"> и </w:t>
      </w:r>
      <w:r>
        <w:rPr>
          <w:lang w:val="sr-Cyrl-BA"/>
        </w:rPr>
        <w:t xml:space="preserve">чувамо </w:t>
      </w:r>
      <w:r w:rsidRPr="00ED7DA1">
        <w:rPr>
          <w:lang w:val="sr-Cyrl-BA"/>
        </w:rPr>
        <w:t>у мапу</w:t>
      </w:r>
      <w:r w:rsidR="009F4E66">
        <w:rPr>
          <w:lang w:val="sr-Cyrl-BA"/>
        </w:rPr>
        <w:t xml:space="preserve"> (</w:t>
      </w:r>
      <w:r w:rsidRPr="00ED7DA1">
        <w:rPr>
          <w:lang w:val="sr-Cyrl-BA"/>
        </w:rPr>
        <w:t xml:space="preserve">ранг </w:t>
      </w:r>
      <w:r w:rsidR="009F4E66">
        <w:rPr>
          <w:lang w:val="sr-Cyrl-BA"/>
        </w:rPr>
        <w:t>ч</w:t>
      </w:r>
      <w:r w:rsidRPr="00ED7DA1">
        <w:rPr>
          <w:lang w:val="sr-Cyrl-BA"/>
        </w:rPr>
        <w:t>вор</w:t>
      </w:r>
      <w:r w:rsidR="009F4E66">
        <w:rPr>
          <w:lang w:val="sr-Cyrl-BA"/>
        </w:rPr>
        <w:t>а).</w:t>
      </w:r>
      <w:r w:rsidRPr="00ED7DA1">
        <w:rPr>
          <w:lang w:val="sr-Cyrl-BA"/>
        </w:rPr>
        <w:t xml:space="preserve"> </w:t>
      </w:r>
      <w:r w:rsidR="009F4E66">
        <w:rPr>
          <w:lang w:val="sr-Cyrl-BA"/>
        </w:rPr>
        <w:t>Н</w:t>
      </w:r>
      <w:r w:rsidRPr="00ED7DA1">
        <w:rPr>
          <w:lang w:val="sr-Cyrl-BA"/>
        </w:rPr>
        <w:t xml:space="preserve">акон тога, пролазимо кроз мапу и прво убацујемо на финални стек све </w:t>
      </w:r>
      <w:r w:rsidR="009F4E66">
        <w:rPr>
          <w:lang w:val="sr-Cyrl-BA"/>
        </w:rPr>
        <w:t>промјенљиве</w:t>
      </w:r>
      <w:r w:rsidRPr="00ED7DA1">
        <w:rPr>
          <w:lang w:val="sr-Cyrl-BA"/>
        </w:rPr>
        <w:t xml:space="preserve"> које имају мање </w:t>
      </w:r>
      <w:r w:rsidR="009F4E66">
        <w:rPr>
          <w:lang w:val="sr-Cyrl-BA"/>
        </w:rPr>
        <w:t>сметњи</w:t>
      </w:r>
      <w:r w:rsidRPr="00ED7DA1">
        <w:rPr>
          <w:lang w:val="sr-Cyrl-BA"/>
        </w:rPr>
        <w:t xml:space="preserve"> од броја регистара</w:t>
      </w:r>
      <w:r w:rsidR="009F4E66">
        <w:rPr>
          <w:lang w:val="sr-Cyrl-BA"/>
        </w:rPr>
        <w:t>,</w:t>
      </w:r>
      <w:r w:rsidRPr="00ED7DA1">
        <w:rPr>
          <w:lang w:val="sr-Cyrl-BA"/>
        </w:rPr>
        <w:t xml:space="preserve"> а свим</w:t>
      </w:r>
      <w:r w:rsidR="009F4E66">
        <w:rPr>
          <w:lang w:val="sr-Cyrl-BA"/>
        </w:rPr>
        <w:t>а</w:t>
      </w:r>
      <w:r w:rsidRPr="00ED7DA1">
        <w:rPr>
          <w:lang w:val="sr-Cyrl-BA"/>
        </w:rPr>
        <w:t xml:space="preserve"> које су у сметњи са ово</w:t>
      </w:r>
      <w:r w:rsidR="009F4E66">
        <w:rPr>
          <w:lang w:val="sr-Cyrl-BA"/>
        </w:rPr>
        <w:t xml:space="preserve"> промјенљивом</w:t>
      </w:r>
      <w:r w:rsidRPr="00ED7DA1">
        <w:rPr>
          <w:lang w:val="sr-Cyrl-BA"/>
        </w:rPr>
        <w:t xml:space="preserve"> смањујемо број сметњи за 1</w:t>
      </w:r>
      <w:r w:rsidR="009F4E66">
        <w:rPr>
          <w:lang w:val="sr-Cyrl-BA"/>
        </w:rPr>
        <w:t>.</w:t>
      </w:r>
      <w:r w:rsidRPr="00ED7DA1">
        <w:rPr>
          <w:lang w:val="sr-Cyrl-BA"/>
        </w:rPr>
        <w:t xml:space="preserve"> </w:t>
      </w:r>
      <w:r w:rsidR="009F4E66">
        <w:rPr>
          <w:lang w:val="sr-Cyrl-BA"/>
        </w:rPr>
        <w:t>К</w:t>
      </w:r>
      <w:r w:rsidRPr="00ED7DA1">
        <w:rPr>
          <w:lang w:val="sr-Cyrl-BA"/>
        </w:rPr>
        <w:t xml:space="preserve">ада прођемо кроз све варијабле ранга мањег од </w:t>
      </w:r>
      <w:r w:rsidR="009F4E66" w:rsidRPr="009F4E66">
        <w:rPr>
          <w:i/>
          <w:iCs/>
          <w:lang w:val="en-US"/>
        </w:rPr>
        <w:t>__REG_NUMBER__</w:t>
      </w:r>
      <w:r w:rsidR="009F4E66">
        <w:rPr>
          <w:lang w:val="sr-Cyrl-BA"/>
        </w:rPr>
        <w:t xml:space="preserve"> </w:t>
      </w:r>
      <w:r w:rsidRPr="00ED7DA1">
        <w:rPr>
          <w:lang w:val="sr-Cyrl-BA"/>
        </w:rPr>
        <w:t>зна</w:t>
      </w:r>
      <w:r w:rsidR="009F4E66">
        <w:rPr>
          <w:lang w:val="sr-Cyrl-BA"/>
        </w:rPr>
        <w:t xml:space="preserve">чи </w:t>
      </w:r>
      <w:r w:rsidRPr="00ED7DA1">
        <w:rPr>
          <w:lang w:val="sr-Cyrl-BA"/>
        </w:rPr>
        <w:t>да су нам остале</w:t>
      </w:r>
      <w:r w:rsidR="009F4E66">
        <w:rPr>
          <w:lang w:val="sr-Cyrl-BA"/>
        </w:rPr>
        <w:t xml:space="preserve"> само</w:t>
      </w:r>
      <w:r w:rsidRPr="00ED7DA1">
        <w:rPr>
          <w:lang w:val="sr-Cyrl-BA"/>
        </w:rPr>
        <w:t xml:space="preserve"> које су прво имале ве</w:t>
      </w:r>
      <w:r w:rsidR="009F4E66">
        <w:rPr>
          <w:lang w:val="sr-Cyrl-BA"/>
        </w:rPr>
        <w:t>ћи</w:t>
      </w:r>
      <w:r w:rsidRPr="00ED7DA1">
        <w:rPr>
          <w:lang w:val="sr-Cyrl-BA"/>
        </w:rPr>
        <w:t xml:space="preserve"> ранг али како смо избацивали ове са мањим бројем, тако су о</w:t>
      </w:r>
      <w:r w:rsidR="009F4E66">
        <w:rPr>
          <w:lang w:val="sr-Cyrl-BA"/>
        </w:rPr>
        <w:t>ве</w:t>
      </w:r>
      <w:r w:rsidRPr="00ED7DA1">
        <w:rPr>
          <w:lang w:val="sr-Cyrl-BA"/>
        </w:rPr>
        <w:t xml:space="preserve"> губиле </w:t>
      </w:r>
      <w:r w:rsidR="009F4E66">
        <w:rPr>
          <w:lang w:val="sr-Cyrl-BA"/>
        </w:rPr>
        <w:t>сметње</w:t>
      </w:r>
      <w:r w:rsidRPr="00ED7DA1">
        <w:rPr>
          <w:lang w:val="sr-Cyrl-BA"/>
        </w:rPr>
        <w:t xml:space="preserve"> и </w:t>
      </w:r>
      <w:r w:rsidR="009F4E66">
        <w:rPr>
          <w:lang w:val="sr-Cyrl-BA"/>
        </w:rPr>
        <w:t>кроз наредне кораке се могу и оне убацити</w:t>
      </w:r>
      <w:r w:rsidRPr="00ED7DA1">
        <w:rPr>
          <w:lang w:val="sr-Cyrl-BA"/>
        </w:rPr>
        <w:t>.</w:t>
      </w:r>
      <w:r w:rsidR="009F4E66">
        <w:rPr>
          <w:lang w:val="sr-Cyrl-BA"/>
        </w:rPr>
        <w:t xml:space="preserve"> Ипак ако остане нека која има већи ранг од дозвоњеног, потребно ју је прелити у меморију.</w:t>
      </w:r>
    </w:p>
    <w:p w14:paraId="06A106EE" w14:textId="08FDF706" w:rsidR="00AB4C0B" w:rsidRDefault="00AB4C0B" w:rsidP="00AB4C0B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32" w:name="_Toc43049241"/>
      <w:r>
        <w:rPr>
          <w:lang w:val="sr-Cyrl-BA"/>
        </w:rPr>
        <w:t>Фаза избора</w:t>
      </w:r>
      <w:bookmarkEnd w:id="32"/>
    </w:p>
    <w:p w14:paraId="4B7B01ED" w14:textId="35210F50" w:rsidR="00CF011F" w:rsidRPr="00CF011F" w:rsidRDefault="00B01F7C" w:rsidP="00CF011F">
      <w:pPr>
        <w:rPr>
          <w:lang w:val="sr-Cyrl-BA"/>
        </w:rPr>
      </w:pPr>
      <w:r>
        <w:rPr>
          <w:lang w:val="sr-Cyrl-BA"/>
        </w:rPr>
        <w:t xml:space="preserve">Алокација регистара се врши у функцији </w:t>
      </w:r>
      <w:r w:rsidRPr="00B01F7C">
        <w:rPr>
          <w:i/>
          <w:iCs/>
          <w:lang w:val="en-US"/>
        </w:rPr>
        <w:t>doResourceAllocation</w:t>
      </w:r>
      <w:r>
        <w:rPr>
          <w:lang w:val="sr-Cyrl-BA"/>
        </w:rPr>
        <w:t xml:space="preserve">, којој просљеђујемо стек добијен фазом упрошћавања и граф сметњи. </w:t>
      </w:r>
      <w:r w:rsidR="00CF011F">
        <w:rPr>
          <w:lang w:val="sr-Cyrl-BA"/>
        </w:rPr>
        <w:t xml:space="preserve">Показивач на промјенљиву која је тренутно у обради – </w:t>
      </w:r>
      <w:r w:rsidR="00CF011F" w:rsidRPr="00CF011F">
        <w:rPr>
          <w:i/>
          <w:iCs/>
          <w:lang w:val="en-US"/>
        </w:rPr>
        <w:t>currentVariable</w:t>
      </w:r>
      <w:r w:rsidR="00CF011F">
        <w:rPr>
          <w:lang w:val="sr-Cyrl-BA"/>
        </w:rPr>
        <w:t xml:space="preserve">, </w:t>
      </w:r>
      <w:r w:rsidR="00733CD0">
        <w:rPr>
          <w:lang w:val="sr-Cyrl-BA"/>
        </w:rPr>
        <w:t xml:space="preserve">претходну промјенљиву –  </w:t>
      </w:r>
      <w:r w:rsidR="00733CD0">
        <w:rPr>
          <w:i/>
          <w:iCs/>
          <w:lang w:val="en-US"/>
        </w:rPr>
        <w:t xml:space="preserve">previousVariable, </w:t>
      </w:r>
      <w:r w:rsidR="00CF011F">
        <w:rPr>
          <w:lang w:val="sr-Cyrl-BA"/>
        </w:rPr>
        <w:t xml:space="preserve">листа промјенљивих којима је додјељен регистар – </w:t>
      </w:r>
      <w:r w:rsidR="00B95443">
        <w:rPr>
          <w:i/>
          <w:iCs/>
          <w:lang w:val="en-US"/>
        </w:rPr>
        <w:t>save</w:t>
      </w:r>
      <w:r w:rsidR="00CF011F">
        <w:rPr>
          <w:lang w:val="sr-Cyrl-BA"/>
        </w:rPr>
        <w:t xml:space="preserve">. Алокација регистара се обавља све док има промјенљивих на стеку. Прво се скида елемент са врха стека, </w:t>
      </w:r>
      <w:r w:rsidR="003C4653">
        <w:rPr>
          <w:lang w:val="sr-Cyrl-BA"/>
        </w:rPr>
        <w:t>уколико се ради о првом елементу, додаје се у листу</w:t>
      </w:r>
      <w:r w:rsidR="003C4653" w:rsidRPr="003C4653">
        <w:rPr>
          <w:lang w:val="sr-Cyrl-BA"/>
        </w:rPr>
        <w:t xml:space="preserve"> </w:t>
      </w:r>
      <w:r w:rsidR="003C4653">
        <w:rPr>
          <w:lang w:val="sr-Cyrl-BA"/>
        </w:rPr>
        <w:t>оних којима је додјељен регистар</w:t>
      </w:r>
      <w:r w:rsidR="00CF011F">
        <w:rPr>
          <w:lang w:val="sr-Cyrl-BA"/>
        </w:rPr>
        <w:t xml:space="preserve">. Ако </w:t>
      </w:r>
      <w:r w:rsidR="003C4653">
        <w:rPr>
          <w:lang w:val="sr-Cyrl-BA"/>
        </w:rPr>
        <w:t>није прва, провјерава се која боја је доступна овој промјенљивој, тј. пролази се кроз све промјенљиве које имају сметњу са овом промјенљивом, и налази се боја коју ниједна промјенљива</w:t>
      </w:r>
      <w:r w:rsidR="00CF011F">
        <w:rPr>
          <w:lang w:val="sr-Cyrl-BA"/>
        </w:rPr>
        <w:t xml:space="preserve"> у сметњи</w:t>
      </w:r>
      <w:r w:rsidR="003C4653">
        <w:rPr>
          <w:lang w:val="sr-Cyrl-BA"/>
        </w:rPr>
        <w:t xml:space="preserve"> нема.</w:t>
      </w:r>
      <w:r w:rsidR="002E067B">
        <w:rPr>
          <w:lang w:val="sr-Cyrl-BA"/>
        </w:rPr>
        <w:t xml:space="preserve"> Овај процес се одвија до испражњавања стека, али се може десити и да се прије тога испразни листа </w:t>
      </w:r>
      <w:r w:rsidR="00210610">
        <w:rPr>
          <w:lang w:val="sr-Cyrl-BA"/>
        </w:rPr>
        <w:t xml:space="preserve">доступних </w:t>
      </w:r>
      <w:r w:rsidR="002E067B">
        <w:rPr>
          <w:lang w:val="sr-Cyrl-BA"/>
        </w:rPr>
        <w:t>регистара</w:t>
      </w:r>
      <w:r w:rsidR="00210610">
        <w:rPr>
          <w:lang w:val="sr-Cyrl-BA"/>
        </w:rPr>
        <w:t xml:space="preserve"> за неку промјенљиву</w:t>
      </w:r>
      <w:r w:rsidR="002E067B">
        <w:rPr>
          <w:lang w:val="sr-Cyrl-BA"/>
        </w:rPr>
        <w:t>, и у том случају се избацује грешка, јер неке промјенљиве неће добити регистар.</w:t>
      </w:r>
    </w:p>
    <w:p w14:paraId="11FA5BDA" w14:textId="4905B445" w:rsidR="009F4E66" w:rsidRPr="00CF011F" w:rsidRDefault="00CF011F" w:rsidP="00CF011F">
      <w:pPr>
        <w:rPr>
          <w:lang w:val="sr-Cyrl-BA"/>
        </w:rPr>
      </w:pPr>
      <w:r>
        <w:rPr>
          <w:lang w:val="sr-Cyrl-BA"/>
        </w:rPr>
        <w:t xml:space="preserve"> </w:t>
      </w:r>
    </w:p>
    <w:p w14:paraId="4216125B" w14:textId="221BF748" w:rsidR="00AA1BC9" w:rsidRPr="002E067B" w:rsidRDefault="00AB4C0B" w:rsidP="002E067B">
      <w:pPr>
        <w:pStyle w:val="Heading3"/>
        <w:rPr>
          <w:lang w:val="sr-Cyrl-BA"/>
        </w:rPr>
      </w:pPr>
      <w:bookmarkStart w:id="33" w:name="_Toc43049242"/>
      <w:r>
        <w:rPr>
          <w:lang w:val="sr-Cyrl-BA"/>
        </w:rPr>
        <w:t>Генерисање одредишног фајла</w:t>
      </w:r>
      <w:bookmarkEnd w:id="33"/>
    </w:p>
    <w:p w14:paraId="54540912" w14:textId="20F701A7" w:rsidR="002E067B" w:rsidRPr="009B53E5" w:rsidRDefault="002E067B" w:rsidP="00D94743">
      <w:pPr>
        <w:rPr>
          <w:szCs w:val="24"/>
          <w:lang w:val="sr-Cyrl-BA"/>
        </w:rPr>
        <w:sectPr w:rsidR="002E067B" w:rsidRPr="009B53E5" w:rsidSect="00AD67BD">
          <w:headerReference w:type="default" r:id="rId18"/>
          <w:pgSz w:w="11907" w:h="16840" w:code="9"/>
          <w:pgMar w:top="1134" w:right="851" w:bottom="1134" w:left="1701" w:header="567" w:footer="567" w:gutter="0"/>
          <w:cols w:space="720"/>
        </w:sectPr>
      </w:pPr>
      <w:r>
        <w:rPr>
          <w:szCs w:val="24"/>
          <w:lang w:val="sr-Cyrl-BA"/>
        </w:rPr>
        <w:t xml:space="preserve">Задњи корак је генерисање излазог фајла,  који мора бити извршив МИПС фајл.  Овај посао обавља  функција </w:t>
      </w:r>
      <w:r w:rsidRPr="002E067B">
        <w:rPr>
          <w:i/>
          <w:iCs/>
          <w:szCs w:val="24"/>
          <w:lang w:val="en-US"/>
        </w:rPr>
        <w:t>toMips</w:t>
      </w:r>
      <w:r>
        <w:rPr>
          <w:szCs w:val="24"/>
          <w:lang w:val="sr-Cyrl-BA"/>
        </w:rPr>
        <w:t xml:space="preserve"> којој се  просљеђује референца објекта класе </w:t>
      </w:r>
      <w:r w:rsidRPr="002E067B">
        <w:rPr>
          <w:i/>
          <w:iCs/>
          <w:szCs w:val="24"/>
          <w:lang w:val="en-US"/>
        </w:rPr>
        <w:t>SyntaxAnalysis</w:t>
      </w:r>
      <w:r>
        <w:rPr>
          <w:szCs w:val="24"/>
          <w:lang w:val="sr-Cyrl-BA"/>
        </w:rPr>
        <w:t xml:space="preserve">  и име фајла који смо изабрали за улазни. У првом дијелу фајла</w:t>
      </w:r>
      <w:r w:rsidR="00573C2E">
        <w:rPr>
          <w:szCs w:val="24"/>
          <w:lang w:val="sr-Cyrl-BA"/>
        </w:rPr>
        <w:t xml:space="preserve">, у секцији </w:t>
      </w:r>
      <w:r w:rsidR="00573C2E">
        <w:rPr>
          <w:i/>
          <w:iCs/>
          <w:szCs w:val="24"/>
          <w:lang w:val="en-US"/>
        </w:rPr>
        <w:t>.globl</w:t>
      </w:r>
      <w:r>
        <w:rPr>
          <w:szCs w:val="24"/>
          <w:lang w:val="sr-Cyrl-BA"/>
        </w:rPr>
        <w:t xml:space="preserve"> записујемо све функције</w:t>
      </w:r>
      <w:r w:rsidR="00573C2E">
        <w:rPr>
          <w:szCs w:val="24"/>
          <w:lang w:val="sr-Cyrl-BA"/>
        </w:rPr>
        <w:t xml:space="preserve">, у секцији </w:t>
      </w:r>
      <w:r w:rsidR="00573C2E">
        <w:rPr>
          <w:i/>
          <w:iCs/>
          <w:szCs w:val="24"/>
          <w:lang w:val="en-US"/>
        </w:rPr>
        <w:t xml:space="preserve">.data </w:t>
      </w:r>
      <w:r w:rsidR="00573C2E">
        <w:rPr>
          <w:szCs w:val="24"/>
          <w:lang w:val="sr-Cyrl-BA"/>
        </w:rPr>
        <w:t xml:space="preserve">записујемо све меморијске промјенљиве, и у секцији </w:t>
      </w:r>
      <w:r w:rsidR="00573C2E">
        <w:rPr>
          <w:i/>
          <w:iCs/>
          <w:szCs w:val="24"/>
          <w:lang w:val="en-US"/>
        </w:rPr>
        <w:t xml:space="preserve">.text </w:t>
      </w:r>
      <w:r w:rsidR="00573C2E">
        <w:rPr>
          <w:szCs w:val="24"/>
          <w:lang w:val="sr-Cyrl-BA"/>
        </w:rPr>
        <w:t>записујемо све инструкције, лабел</w:t>
      </w:r>
      <w:r w:rsidR="00DD5648">
        <w:rPr>
          <w:szCs w:val="24"/>
          <w:lang w:val="sr-Cyrl-BA"/>
        </w:rPr>
        <w:t xml:space="preserve">е, лабеле </w:t>
      </w:r>
      <w:r w:rsidR="00573C2E">
        <w:rPr>
          <w:szCs w:val="24"/>
          <w:lang w:val="sr-Cyrl-BA"/>
        </w:rPr>
        <w:t>функциј</w:t>
      </w:r>
      <w:r w:rsidR="00DD5648">
        <w:rPr>
          <w:szCs w:val="24"/>
          <w:lang w:val="sr-Cyrl-BA"/>
        </w:rPr>
        <w:t>а</w:t>
      </w:r>
      <w:r w:rsidR="00573C2E">
        <w:rPr>
          <w:szCs w:val="24"/>
          <w:lang w:val="sr-Cyrl-BA"/>
        </w:rPr>
        <w:t>.</w:t>
      </w:r>
      <w:r w:rsidR="009B53E5">
        <w:rPr>
          <w:szCs w:val="24"/>
          <w:lang w:val="en-US"/>
        </w:rPr>
        <w:t xml:space="preserve"> </w:t>
      </w:r>
      <w:r w:rsidR="009B53E5">
        <w:rPr>
          <w:szCs w:val="24"/>
          <w:lang w:val="sr-Cyrl-BA"/>
        </w:rPr>
        <w:t>На крају је додата и наредба изласка из МИПС програма, да би се исти извршио у симулатору.</w:t>
      </w:r>
    </w:p>
    <w:p w14:paraId="36ECD892" w14:textId="781E1D78" w:rsidR="00CF136C" w:rsidRDefault="00233D58" w:rsidP="00CF136C">
      <w:pPr>
        <w:pStyle w:val="Heading1"/>
        <w:rPr>
          <w:lang w:val="sr-Cyrl-BA"/>
        </w:rPr>
      </w:pPr>
      <w:bookmarkStart w:id="34" w:name="_Toc43049243"/>
      <w:r>
        <w:rPr>
          <w:lang w:val="sr-Cyrl-BA"/>
        </w:rPr>
        <w:lastRenderedPageBreak/>
        <w:t>Верификација</w:t>
      </w:r>
      <w:bookmarkEnd w:id="5"/>
      <w:bookmarkEnd w:id="34"/>
    </w:p>
    <w:p w14:paraId="365D865F" w14:textId="19916F48" w:rsidR="000C4B96" w:rsidRPr="000C4B96" w:rsidRDefault="000C4B96" w:rsidP="000C4B96">
      <w:pPr>
        <w:pStyle w:val="Heading2"/>
        <w:rPr>
          <w:lang w:val="sr-Cyrl-BA"/>
        </w:rPr>
      </w:pPr>
      <w:bookmarkStart w:id="35" w:name="_Toc43049244"/>
      <w:r>
        <w:rPr>
          <w:lang w:val="sr-Cyrl-BA"/>
        </w:rPr>
        <w:t>Симулација програма са одредишним кодом</w:t>
      </w:r>
      <w:bookmarkEnd w:id="35"/>
    </w:p>
    <w:p w14:paraId="65A2D8CB" w14:textId="2F1B71A3" w:rsidR="00EC00DF" w:rsidRDefault="00EC00DF" w:rsidP="00EC00DF">
      <w:pPr>
        <w:ind w:firstLine="0"/>
        <w:rPr>
          <w:lang w:val="sr-Cyrl-BA"/>
        </w:rPr>
      </w:pPr>
      <w:r>
        <w:rPr>
          <w:lang w:val="sr-Cyrl-BA"/>
        </w:rPr>
        <w:t xml:space="preserve">Исправност рада програма је </w:t>
      </w:r>
      <w:r w:rsidR="000728F9">
        <w:rPr>
          <w:lang w:val="sr-Cyrl-BA"/>
        </w:rPr>
        <w:t>провјерена</w:t>
      </w:r>
      <w:r>
        <w:rPr>
          <w:lang w:val="sr-Cyrl-BA"/>
        </w:rPr>
        <w:t xml:space="preserve"> уз помоћ </w:t>
      </w:r>
      <w:r>
        <w:rPr>
          <w:i/>
          <w:iCs/>
          <w:lang w:val="en-US"/>
        </w:rPr>
        <w:t>QtSpim</w:t>
      </w:r>
      <w:r>
        <w:rPr>
          <w:lang w:val="sr-Cyrl-BA"/>
        </w:rPr>
        <w:t xml:space="preserve"> симулатора. Примјер извршавања симулације програма </w:t>
      </w:r>
      <w:r>
        <w:rPr>
          <w:i/>
          <w:iCs/>
          <w:lang w:val="en-US"/>
        </w:rPr>
        <w:t>multiply.mavn</w:t>
      </w:r>
      <w:r>
        <w:rPr>
          <w:i/>
          <w:iCs/>
          <w:lang w:val="sr-Cyrl-BA"/>
        </w:rPr>
        <w:t xml:space="preserve">, </w:t>
      </w:r>
      <w:r>
        <w:rPr>
          <w:lang w:val="sr-Cyrl-BA"/>
        </w:rPr>
        <w:t xml:space="preserve">који је преведен у </w:t>
      </w:r>
      <w:r>
        <w:rPr>
          <w:i/>
          <w:iCs/>
          <w:lang w:val="en-US"/>
        </w:rPr>
        <w:t>multiply_result.s</w:t>
      </w:r>
      <w:r>
        <w:rPr>
          <w:lang w:val="sr-Cyrl-BA"/>
        </w:rPr>
        <w:t xml:space="preserve"> је дат на слици.</w:t>
      </w:r>
    </w:p>
    <w:p w14:paraId="4AE3454B" w14:textId="77777777" w:rsidR="00C35777" w:rsidRDefault="00C35777" w:rsidP="00EC00DF">
      <w:pPr>
        <w:ind w:firstLine="0"/>
        <w:rPr>
          <w:lang w:val="sr-Cyrl-BA"/>
        </w:rPr>
      </w:pPr>
    </w:p>
    <w:p w14:paraId="632E7135" w14:textId="77777777" w:rsidR="00C73C9D" w:rsidRDefault="00C73C9D" w:rsidP="00C73C9D">
      <w:pPr>
        <w:keepNext/>
        <w:ind w:firstLine="0"/>
      </w:pPr>
      <w:r>
        <w:rPr>
          <w:noProof/>
        </w:rPr>
        <w:drawing>
          <wp:inline distT="0" distB="0" distL="0" distR="0" wp14:anchorId="518724D2" wp14:editId="39300FD2">
            <wp:extent cx="5940425" cy="387540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4108" w14:textId="1D98DDD5" w:rsidR="00EC00DF" w:rsidRDefault="00C73C9D" w:rsidP="00C73C9D">
      <w:pPr>
        <w:pStyle w:val="Caption"/>
        <w:ind w:left="2160" w:firstLine="720"/>
        <w:jc w:val="both"/>
        <w:rPr>
          <w:lang w:val="sr-Cyrl-BA"/>
        </w:rPr>
      </w:pPr>
      <w:bookmarkStart w:id="36" w:name="_Toc43049290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6</w:t>
      </w:r>
      <w:r>
        <w:fldChar w:fldCharType="end"/>
      </w:r>
      <w:r>
        <w:rPr>
          <w:lang w:val="sr-Cyrl-BA"/>
        </w:rPr>
        <w:t xml:space="preserve">    Симулација програма</w:t>
      </w:r>
      <w:bookmarkEnd w:id="36"/>
    </w:p>
    <w:p w14:paraId="5281E86C" w14:textId="7B66E469" w:rsidR="00F365B1" w:rsidRDefault="00F365B1" w:rsidP="00F365B1">
      <w:pPr>
        <w:ind w:firstLine="0"/>
        <w:rPr>
          <w:lang w:val="sr-Cyrl-BA"/>
        </w:rPr>
      </w:pPr>
    </w:p>
    <w:p w14:paraId="44211F8E" w14:textId="00562D0D" w:rsidR="00204EAA" w:rsidRDefault="00F365B1" w:rsidP="00F365B1">
      <w:pPr>
        <w:ind w:firstLine="0"/>
        <w:rPr>
          <w:lang w:val="sr-Cyrl-BA"/>
        </w:rPr>
      </w:pPr>
      <w:r>
        <w:rPr>
          <w:lang w:val="sr-Cyrl-BA"/>
        </w:rPr>
        <w:lastRenderedPageBreak/>
        <w:t xml:space="preserve">У наставку су приказана извршавања тестних случајева, у којима се провјерава рад преводиоца за подржане инструкције, бацање изузетака у случају </w:t>
      </w:r>
      <w:r w:rsidR="001C5591">
        <w:rPr>
          <w:lang w:val="sr-Cyrl-BA"/>
        </w:rPr>
        <w:t>функција, лабела и варијабли са именом које већ постоји, лексичке и синтаксне грешке, као и случај када се користе инструкције гранања на лабелу која до тада није дефинисана.</w:t>
      </w:r>
    </w:p>
    <w:p w14:paraId="1C5B839B" w14:textId="73D5591B" w:rsidR="00204EAA" w:rsidRPr="00F365B1" w:rsidRDefault="00204EAA" w:rsidP="00204EAA">
      <w:pPr>
        <w:pStyle w:val="Heading2"/>
        <w:rPr>
          <w:lang w:val="sr-Cyrl-BA"/>
        </w:rPr>
      </w:pPr>
      <w:bookmarkStart w:id="37" w:name="_Toc43049245"/>
      <w:r>
        <w:rPr>
          <w:lang w:val="sr-Cyrl-BA"/>
        </w:rPr>
        <w:t xml:space="preserve">Успјешно преведени </w:t>
      </w:r>
      <w:r w:rsidR="00647025">
        <w:rPr>
          <w:lang w:val="sr-Cyrl-BA"/>
        </w:rPr>
        <w:t>тестни случајеви</w:t>
      </w:r>
      <w:bookmarkEnd w:id="37"/>
    </w:p>
    <w:p w14:paraId="00604FC7" w14:textId="799D038E" w:rsidR="00EC00DF" w:rsidRDefault="00544527" w:rsidP="00204EAA">
      <w:pPr>
        <w:pStyle w:val="Caption"/>
        <w:jc w:val="both"/>
        <w:rPr>
          <w:lang w:val="sr-Cyrl-BA"/>
        </w:rPr>
      </w:pPr>
      <w:r>
        <w:rPr>
          <w:lang w:val="sr-Cyrl-BA"/>
        </w:rPr>
        <w:t xml:space="preserve">Успјешно преведени програми дају испис на конзоли приказан на слици 7. Сваки има МИПС излазни фајл као и фајл који </w:t>
      </w:r>
      <w:r w:rsidR="00877927">
        <w:rPr>
          <w:lang w:val="sr-Cyrl-BA"/>
        </w:rPr>
        <w:t xml:space="preserve">садржи </w:t>
      </w:r>
      <w:r>
        <w:rPr>
          <w:lang w:val="sr-Cyrl-BA"/>
        </w:rPr>
        <w:t>исписе у току свих фаза превођења</w:t>
      </w:r>
      <w:r w:rsidR="00877927">
        <w:rPr>
          <w:lang w:val="sr-Cyrl-BA"/>
        </w:rPr>
        <w:t>.</w:t>
      </w:r>
    </w:p>
    <w:p w14:paraId="1DC76CA4" w14:textId="77777777" w:rsidR="00877927" w:rsidRDefault="0063614F" w:rsidP="00877927">
      <w:pPr>
        <w:keepNext/>
      </w:pP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206D85D2" wp14:editId="6FD7815B">
                <wp:extent cx="5568950" cy="2214562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2548392" cy="2214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0304" y="0"/>
                            <a:ext cx="2892296" cy="22142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DB851D" id="Canvas 10" o:spid="_x0000_s1026" editas="canvas" style="width:438.5pt;height:174.35pt;mso-position-horizontal-relative:char;mso-position-vertical-relative:line" coordsize="55689,22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689;height:22142;visibility:visible;mso-wrap-style:square" filled="t">
                  <v:fill o:detectmouseclick="t"/>
                  <v:path o:connecttype="none"/>
                </v:shape>
                <v:shape id="Picture 11" o:spid="_x0000_s1028" type="#_x0000_t75" style="position:absolute;left:63;width:25484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">
                  <v:imagedata r:id="rId22" o:title=""/>
                </v:shape>
                <v:shape id="Picture 12" o:spid="_x0000_s1029" type="#_x0000_t75" style="position:absolute;left:26703;width:28923;height:2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236C68B0" w14:textId="404E2240" w:rsidR="00D558ED" w:rsidRPr="00D558ED" w:rsidRDefault="00877927" w:rsidP="00D558ED">
      <w:pPr>
        <w:pStyle w:val="Caption"/>
        <w:ind w:left="2160" w:firstLine="720"/>
        <w:jc w:val="both"/>
        <w:rPr>
          <w:lang w:val="sr-Cyrl-BA"/>
        </w:rPr>
      </w:pPr>
      <w:bookmarkStart w:id="38" w:name="_Toc43049291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7</w:t>
      </w:r>
      <w:r>
        <w:fldChar w:fldCharType="end"/>
      </w:r>
      <w:r>
        <w:rPr>
          <w:lang w:val="sr-Cyrl-BA"/>
        </w:rPr>
        <w:t xml:space="preserve">    Успјешно превођење</w:t>
      </w:r>
      <w:bookmarkEnd w:id="38"/>
    </w:p>
    <w:p w14:paraId="70C146E8" w14:textId="77777777" w:rsidR="00A46B61" w:rsidRDefault="000820A1" w:rsidP="00204EAA">
      <w:pPr>
        <w:ind w:firstLine="0"/>
        <w:rPr>
          <w:lang w:val="sr-Cyrl-BA"/>
        </w:rPr>
      </w:pPr>
      <w:r>
        <w:rPr>
          <w:lang w:val="sr-Cyrl-BA"/>
        </w:rPr>
        <w:t xml:space="preserve">Овдје су приказани улазни и излазни </w:t>
      </w:r>
      <w:r w:rsidR="00320200">
        <w:rPr>
          <w:lang w:val="sr-Cyrl-BA"/>
        </w:rPr>
        <w:t>фајлови</w:t>
      </w:r>
      <w:r w:rsidR="002A6F4C">
        <w:rPr>
          <w:lang w:val="sr-Cyrl-BA"/>
        </w:rPr>
        <w:t>, тј. изворни и одредишни код успјешно преведени</w:t>
      </w:r>
      <w:r w:rsidR="00A46B61">
        <w:rPr>
          <w:lang w:val="sr-Cyrl-BA"/>
        </w:rPr>
        <w:t>х програма.</w:t>
      </w:r>
    </w:p>
    <w:p w14:paraId="6299D149" w14:textId="77777777" w:rsidR="00A46B61" w:rsidRDefault="00EF5810" w:rsidP="00A46B61">
      <w:pPr>
        <w:keepNext/>
        <w:ind w:left="567" w:firstLine="0"/>
      </w:pP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7E422267" wp14:editId="6350E582">
                <wp:extent cx="5568696" cy="2505075"/>
                <wp:effectExtent l="0" t="0" r="0" b="9525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219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6350"/>
                            <a:ext cx="1005840" cy="1228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3815" y="0"/>
                            <a:ext cx="1005840" cy="250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5133" y="0"/>
                            <a:ext cx="1005840" cy="250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1111" y="0"/>
                            <a:ext cx="1005840" cy="250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62475" y="0"/>
                            <a:ext cx="1005840" cy="25050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EDA78C" id="Canvas 13" o:spid="_x0000_s1026" editas="canvas" style="width:438.5pt;height:197.25pt;mso-position-horizontal-relative:char;mso-position-vertical-relative:line" coordsize="55683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">
                <v:shape id="_x0000_s1027" type="#_x0000_t75" style="position:absolute;width:55683;height:25050;visibility:visible;mso-wrap-style:square" filled="t">
                  <v:fill o:detectmouseclick="t"/>
                  <v:path o:connecttype="none"/>
                </v:shape>
                <v:shape id="Picture 14" o:spid="_x0000_s1028" type="#_x0000_t75" style="position:absolute;width:10058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">
                  <v:imagedata r:id="rId30" o:title=""/>
                </v:shape>
                <v:shape id="Picture 15" o:spid="_x0000_s1029" type="#_x0000_t75" style="position:absolute;top:12763;width:10058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">
                  <v:imagedata r:id="rId31" o:title=""/>
                </v:shape>
                <v:shape id="Picture 16" o:spid="_x0000_s1030" type="#_x0000_t75" style="position:absolute;left:12338;width:10058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">
                  <v:imagedata r:id="rId32" o:title=""/>
                </v:shape>
                <v:shape id="Picture 17" o:spid="_x0000_s1031" type="#_x0000_t75" style="position:absolute;left:22751;width:10058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">
                  <v:imagedata r:id="rId33" o:title=""/>
                </v:shape>
                <v:shape id="Picture 18" o:spid="_x0000_s1032" type="#_x0000_t75" style="position:absolute;left:35211;width:10058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">
                  <v:imagedata r:id="rId34" o:title=""/>
                </v:shape>
                <v:shape id="Picture 19" o:spid="_x0000_s1033" type="#_x0000_t75" style="position:absolute;left:45624;width:10059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3AE86E12" w14:textId="7C478C4D" w:rsidR="002A6F4C" w:rsidRDefault="00A46B61" w:rsidP="00D558ED">
      <w:pPr>
        <w:pStyle w:val="Caption"/>
        <w:ind w:left="2160" w:firstLine="720"/>
        <w:jc w:val="both"/>
        <w:rPr>
          <w:lang w:val="sr-Cyrl-BA"/>
        </w:rPr>
      </w:pPr>
      <w:bookmarkStart w:id="39" w:name="_Toc43049292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8</w:t>
      </w:r>
      <w:r>
        <w:fldChar w:fldCharType="end"/>
      </w:r>
      <w:r>
        <w:rPr>
          <w:lang w:val="sr-Cyrl-BA"/>
        </w:rPr>
        <w:t xml:space="preserve">    Кодови успјешних превода</w:t>
      </w:r>
      <w:bookmarkEnd w:id="39"/>
    </w:p>
    <w:p w14:paraId="457D4DA6" w14:textId="77777777" w:rsidR="00204EAA" w:rsidRPr="00204EAA" w:rsidRDefault="00204EAA" w:rsidP="00204EAA">
      <w:pPr>
        <w:rPr>
          <w:lang w:val="sr-Cyrl-BA"/>
        </w:rPr>
      </w:pPr>
    </w:p>
    <w:p w14:paraId="3410B42E" w14:textId="77777777" w:rsidR="00AC2D2D" w:rsidRDefault="00AC2D2D" w:rsidP="00AC2D2D">
      <w:pPr>
        <w:pStyle w:val="ListParagraph"/>
        <w:ind w:firstLine="0"/>
        <w:rPr>
          <w:lang w:val="sr-Cyrl-BA"/>
        </w:rPr>
      </w:pPr>
    </w:p>
    <w:p w14:paraId="60D6D4A7" w14:textId="77777777" w:rsidR="00AC2D2D" w:rsidRDefault="00AC2D2D" w:rsidP="00AC2D2D">
      <w:pPr>
        <w:pStyle w:val="ListParagraph"/>
        <w:ind w:firstLine="0"/>
        <w:rPr>
          <w:lang w:val="sr-Cyrl-BA"/>
        </w:rPr>
      </w:pPr>
    </w:p>
    <w:p w14:paraId="253CD585" w14:textId="1DCA5E24" w:rsidR="001D06D9" w:rsidRDefault="00B51B52" w:rsidP="001D06D9">
      <w:pPr>
        <w:pStyle w:val="Heading2"/>
        <w:rPr>
          <w:lang w:val="sr-Cyrl-BA"/>
        </w:rPr>
      </w:pPr>
      <w:bookmarkStart w:id="40" w:name="_Toc43049246"/>
      <w:r>
        <w:rPr>
          <w:lang w:val="sr-Cyrl-BA"/>
        </w:rPr>
        <w:lastRenderedPageBreak/>
        <w:t>Неуспјешно преведени тестни случајеви</w:t>
      </w:r>
      <w:bookmarkEnd w:id="40"/>
    </w:p>
    <w:p w14:paraId="778A516F" w14:textId="089645B6" w:rsidR="00CE5F50" w:rsidRPr="00CE5F50" w:rsidRDefault="00CE5F50" w:rsidP="00CE5F50">
      <w:pPr>
        <w:pStyle w:val="Heading3"/>
        <w:rPr>
          <w:lang w:val="sr-Cyrl-BA"/>
        </w:rPr>
      </w:pPr>
      <w:bookmarkStart w:id="41" w:name="_Toc43049247"/>
      <w:r>
        <w:rPr>
          <w:lang w:val="sr-Cyrl-BA"/>
        </w:rPr>
        <w:t>Недовољан број регистара</w:t>
      </w:r>
      <w:bookmarkEnd w:id="41"/>
    </w:p>
    <w:p w14:paraId="39A3D98A" w14:textId="0CF2EB80" w:rsidR="00D558ED" w:rsidRPr="006C20A9" w:rsidRDefault="00D558ED" w:rsidP="006C20A9">
      <w:pPr>
        <w:ind w:firstLine="0"/>
        <w:rPr>
          <w:lang w:val="sr-Cyrl-BA"/>
        </w:rPr>
      </w:pPr>
      <w:r w:rsidRPr="006C20A9">
        <w:rPr>
          <w:lang w:val="sr-Cyrl-BA"/>
        </w:rPr>
        <w:t>У случају да број регистара који додјељујемо програму није довољан да би свака његова регистарска промјенљива добила регистар, тада је потребно преливање у меморију, у случају овог преводиоца ће само бити исписана грешка, као на слици 9.</w:t>
      </w:r>
    </w:p>
    <w:p w14:paraId="5E415594" w14:textId="77777777" w:rsidR="001D06D9" w:rsidRPr="001D06D9" w:rsidRDefault="001D06D9" w:rsidP="001D06D9">
      <w:pPr>
        <w:ind w:firstLine="0"/>
        <w:rPr>
          <w:lang w:val="sr-Cyrl-BA"/>
        </w:rPr>
      </w:pPr>
    </w:p>
    <w:p w14:paraId="5E96E53C" w14:textId="77777777" w:rsidR="00D558ED" w:rsidRDefault="00D558ED" w:rsidP="00D558ED">
      <w:pPr>
        <w:keepNext/>
        <w:ind w:left="567" w:firstLine="0"/>
        <w:jc w:val="center"/>
      </w:pPr>
      <w:r>
        <w:rPr>
          <w:noProof/>
          <w:lang w:val="sr-Cyrl-BA"/>
        </w:rPr>
        <w:drawing>
          <wp:inline distT="0" distB="0" distL="0" distR="0" wp14:anchorId="3CE34329" wp14:editId="02570D17">
            <wp:extent cx="4064502" cy="103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locationFai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68" cy="12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6095" w14:textId="6E5220B8" w:rsidR="00DA4943" w:rsidRDefault="00D558ED" w:rsidP="006C20A9">
      <w:pPr>
        <w:pStyle w:val="Caption"/>
        <w:rPr>
          <w:lang w:val="sr-Cyrl-BA"/>
        </w:rPr>
      </w:pPr>
      <w:bookmarkStart w:id="42" w:name="_Toc43049293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9</w:t>
      </w:r>
      <w:r>
        <w:fldChar w:fldCharType="end"/>
      </w:r>
      <w:r>
        <w:rPr>
          <w:lang w:val="sr-Cyrl-BA"/>
        </w:rPr>
        <w:t xml:space="preserve">    Недовољан број регистара</w:t>
      </w:r>
      <w:bookmarkEnd w:id="42"/>
    </w:p>
    <w:p w14:paraId="7DA1D9B6" w14:textId="623963B0" w:rsidR="006C20A9" w:rsidRDefault="009B11E1" w:rsidP="006C20A9">
      <w:pPr>
        <w:pStyle w:val="Heading3"/>
        <w:rPr>
          <w:lang w:val="sr-Cyrl-BA"/>
        </w:rPr>
      </w:pPr>
      <w:bookmarkStart w:id="43" w:name="_Toc43049248"/>
      <w:r>
        <w:rPr>
          <w:lang w:val="sr-Cyrl-BA"/>
        </w:rPr>
        <w:t>Лексичке и синтаксне грешке</w:t>
      </w:r>
      <w:bookmarkEnd w:id="43"/>
    </w:p>
    <w:p w14:paraId="4EB2326D" w14:textId="0B24CB44" w:rsidR="009B11E1" w:rsidRDefault="00DA00C1" w:rsidP="009B11E1">
      <w:pPr>
        <w:ind w:firstLine="0"/>
        <w:rPr>
          <w:lang w:val="sr-Cyrl-BA"/>
        </w:rPr>
      </w:pPr>
      <w:r>
        <w:rPr>
          <w:lang w:val="sr-Cyrl-BA"/>
        </w:rPr>
        <w:t>Лексичке грешке се откривају усљед читања токена из улазног фајла који се не поклапа са стањима који постоје у аутомату коначних стања. Синтаксне грешке се октривају у току синтаксне анализе, на примјер ако нека инстукција има вишак параметара, као на слици  10.</w:t>
      </w:r>
    </w:p>
    <w:p w14:paraId="1D969A91" w14:textId="77777777" w:rsidR="000C5343" w:rsidRDefault="000C5343" w:rsidP="009B11E1">
      <w:pPr>
        <w:ind w:firstLine="0"/>
        <w:rPr>
          <w:lang w:val="sr-Cyrl-BA"/>
        </w:rPr>
      </w:pPr>
    </w:p>
    <w:p w14:paraId="0537E1C7" w14:textId="77777777" w:rsidR="00386585" w:rsidRDefault="00DA00C1" w:rsidP="00386585">
      <w:pPr>
        <w:keepNext/>
        <w:ind w:firstLine="0"/>
      </w:pPr>
      <w:r>
        <w:rPr>
          <w:lang w:val="sr-Cyrl-BA"/>
        </w:rPr>
        <w:t xml:space="preserve">        </w:t>
      </w: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22B1839F" wp14:editId="6791B6B1">
                <wp:extent cx="5568315" cy="2697481"/>
                <wp:effectExtent l="0" t="0" r="0" b="762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83" y="1864491"/>
                            <a:ext cx="1828800" cy="381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7608" y="0"/>
                            <a:ext cx="1828800" cy="1752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9516" y="1846621"/>
                            <a:ext cx="1828799" cy="732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9515" y="0"/>
                            <a:ext cx="1828800" cy="1752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872024"/>
                            <a:ext cx="1824788" cy="73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7525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E72B7E" id="Canvas 22" o:spid="_x0000_s1026" editas="canvas" style="width:438.45pt;height:212.4pt;mso-position-horizontal-relative:char;mso-position-vertical-relative:line" coordsize="55683,26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">
                <v:shape id="_x0000_s1027" type="#_x0000_t75" style="position:absolute;width:55683;height:26974;visibility:visible;mso-wrap-style:square" filled="t">
                  <v:fill o:detectmouseclick="t"/>
                  <v:path o:connecttype="none"/>
                </v:shape>
                <v:shape id="Picture 23" o:spid="_x0000_s1028" type="#_x0000_t75" style="position:absolute;left:18745;top:18644;width:18288;height:3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">
                  <v:imagedata r:id="rId43" o:title=""/>
                </v:shape>
                <v:shape id="Picture 24" o:spid="_x0000_s1029" type="#_x0000_t75" style="position:absolute;left:18676;width:18288;height:1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">
                  <v:imagedata r:id="rId44" o:title=""/>
                </v:shape>
                <v:shape id="Picture 25" o:spid="_x0000_s1030" type="#_x0000_t75" style="position:absolute;left:37395;top:18466;width:18288;height:7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">
                  <v:imagedata r:id="rId45" o:title=""/>
                </v:shape>
                <v:shape id="Picture 26" o:spid="_x0000_s1031" type="#_x0000_t75" style="position:absolute;left:37395;width:18288;height:1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">
                  <v:imagedata r:id="rId46" o:title=""/>
                </v:shape>
                <v:shape id="Picture 27" o:spid="_x0000_s1032" type="#_x0000_t75" style="position:absolute;top:18720;width:18247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">
                  <v:imagedata r:id="rId47" o:title=""/>
                </v:shape>
                <v:shape id="Picture 28" o:spid="_x0000_s1033" type="#_x0000_t75" style="position:absolute;width:18288;height:1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2D9D713F" w14:textId="33DFCD62" w:rsidR="00DA00C1" w:rsidRDefault="00386585" w:rsidP="00386585">
      <w:pPr>
        <w:pStyle w:val="Caption"/>
        <w:ind w:left="1440" w:firstLine="720"/>
        <w:jc w:val="both"/>
        <w:rPr>
          <w:lang w:val="sr-Cyrl-BA"/>
        </w:rPr>
      </w:pPr>
      <w:bookmarkStart w:id="44" w:name="_Toc43049294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10</w:t>
      </w:r>
      <w:r>
        <w:fldChar w:fldCharType="end"/>
      </w:r>
      <w:r>
        <w:rPr>
          <w:lang w:val="sr-Cyrl-BA"/>
        </w:rPr>
        <w:t xml:space="preserve">    Лексичке и синтаксне грешке</w:t>
      </w:r>
      <w:bookmarkEnd w:id="44"/>
    </w:p>
    <w:p w14:paraId="0DD50767" w14:textId="4089B47D" w:rsidR="006F677C" w:rsidRDefault="006F677C" w:rsidP="006F677C">
      <w:pPr>
        <w:rPr>
          <w:lang w:val="sr-Cyrl-BA"/>
        </w:rPr>
      </w:pPr>
    </w:p>
    <w:p w14:paraId="7DDDF07B" w14:textId="465F8D0E" w:rsidR="006F677C" w:rsidRDefault="006F677C" w:rsidP="006F677C">
      <w:pPr>
        <w:rPr>
          <w:lang w:val="sr-Cyrl-BA"/>
        </w:rPr>
      </w:pPr>
    </w:p>
    <w:p w14:paraId="5AB31AFD" w14:textId="241F5200" w:rsidR="006F677C" w:rsidRDefault="006F677C" w:rsidP="006F677C">
      <w:pPr>
        <w:rPr>
          <w:lang w:val="sr-Cyrl-BA"/>
        </w:rPr>
      </w:pPr>
    </w:p>
    <w:p w14:paraId="156964CC" w14:textId="074C9AA3" w:rsidR="006F677C" w:rsidRDefault="006F677C" w:rsidP="006F677C">
      <w:pPr>
        <w:rPr>
          <w:lang w:val="sr-Cyrl-BA"/>
        </w:rPr>
      </w:pPr>
    </w:p>
    <w:p w14:paraId="20D51F5B" w14:textId="36D46CB8" w:rsidR="006F677C" w:rsidRDefault="006F677C" w:rsidP="006F677C">
      <w:pPr>
        <w:pStyle w:val="Heading3"/>
        <w:rPr>
          <w:lang w:val="sr-Cyrl-BA"/>
        </w:rPr>
      </w:pPr>
      <w:bookmarkStart w:id="45" w:name="_Toc43049249"/>
      <w:r>
        <w:rPr>
          <w:lang w:val="sr-Cyrl-BA"/>
        </w:rPr>
        <w:lastRenderedPageBreak/>
        <w:t>Семантичке грешке</w:t>
      </w:r>
      <w:bookmarkEnd w:id="45"/>
    </w:p>
    <w:p w14:paraId="0E5B9654" w14:textId="5A8213E0" w:rsidR="003B3C44" w:rsidRDefault="008B5F00" w:rsidP="008B5F00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46" w:name="_Toc43049250"/>
      <w:r>
        <w:rPr>
          <w:lang w:val="sr-Cyrl-BA"/>
        </w:rPr>
        <w:t>Постојање дупликата промјенљивих, функција и лабела</w:t>
      </w:r>
      <w:bookmarkEnd w:id="46"/>
    </w:p>
    <w:p w14:paraId="4B415C54" w14:textId="6F32F2F9" w:rsidR="008B5F00" w:rsidRDefault="008B5F00" w:rsidP="008B5F00">
      <w:pPr>
        <w:ind w:firstLine="0"/>
        <w:rPr>
          <w:lang w:val="sr-Cyrl-BA"/>
        </w:rPr>
      </w:pPr>
      <w:r>
        <w:rPr>
          <w:lang w:val="sr-Cyrl-BA"/>
        </w:rPr>
        <w:t xml:space="preserve">Уколико се покуша декларисати промјенљива која је већ декларисана, баца се изузетак са поруком о постојању промјенљиве. </w:t>
      </w:r>
      <w:r w:rsidR="007F6F4D">
        <w:rPr>
          <w:lang w:val="sr-Cyrl-BA"/>
        </w:rPr>
        <w:t>Лабеле и функције такође не смију имати дупликате, тј. не смију постојати друге функције и лабеле са истим именом.</w:t>
      </w:r>
    </w:p>
    <w:p w14:paraId="10A01AF8" w14:textId="69374DC5" w:rsidR="00FF3B7A" w:rsidRDefault="00FF3B7A" w:rsidP="008B5F00">
      <w:pPr>
        <w:ind w:firstLine="0"/>
        <w:rPr>
          <w:lang w:val="sr-Cyrl-BA"/>
        </w:rPr>
      </w:pPr>
    </w:p>
    <w:p w14:paraId="374CE732" w14:textId="77777777" w:rsidR="00DB7024" w:rsidRDefault="00FF3B7A" w:rsidP="00DB7024">
      <w:pPr>
        <w:keepNext/>
        <w:ind w:firstLine="0"/>
      </w:pPr>
      <w:r>
        <w:rPr>
          <w:lang w:val="sr-Cyrl-BA"/>
        </w:rPr>
        <w:t xml:space="preserve">        </w:t>
      </w: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13ABD20A" wp14:editId="6CD9629E">
                <wp:extent cx="5568315" cy="2514601"/>
                <wp:effectExtent l="0" t="0" r="0" b="0"/>
                <wp:docPr id="29" name="Canvas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104"/>
                          <a:stretch/>
                        </pic:blipFill>
                        <pic:spPr>
                          <a:xfrm>
                            <a:off x="0" y="1890328"/>
                            <a:ext cx="1371599" cy="569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61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26081"/>
                          <a:stretch/>
                        </pic:blipFill>
                        <pic:spPr>
                          <a:xfrm>
                            <a:off x="4196292" y="1880321"/>
                            <a:ext cx="1372023" cy="567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6715" y="0"/>
                            <a:ext cx="1371600" cy="1837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021"/>
                          <a:stretch/>
                        </pic:blipFill>
                        <pic:spPr>
                          <a:xfrm>
                            <a:off x="2796623" y="1494045"/>
                            <a:ext cx="1373126" cy="57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6623" y="0"/>
                            <a:ext cx="1371600" cy="1462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19"/>
                          <a:stretch/>
                        </pic:blipFill>
                        <pic:spPr>
                          <a:xfrm>
                            <a:off x="1399541" y="1494045"/>
                            <a:ext cx="1371600" cy="57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9541" y="0"/>
                            <a:ext cx="1371600" cy="14586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02C039" id="Canvas 29" o:spid="_x0000_s1026" editas="canvas" style="width:438.45pt;height:198pt;mso-position-horizontal-relative:char;mso-position-vertical-relative:line" coordsize="5568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">
                <v:shape id="_x0000_s1027" type="#_x0000_t75" style="position:absolute;width:55683;height:25146;visibility:visible;mso-wrap-style:square" filled="t">
                  <v:fill o:detectmouseclick="t"/>
                  <v:path o:connecttype="none"/>
                </v:shape>
                <v:shape id="Picture 30" o:spid="_x0000_s1028" type="#_x0000_t75" style="position:absolute;top:18903;width:13715;height:5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">
                  <v:imagedata r:id="rId57" o:title="" cropright="17108f"/>
                </v:shape>
                <v:shape id="Picture 31" o:spid="_x0000_s1029" type="#_x0000_t75" style="position:absolute;width:13716;height:18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">
                  <v:imagedata r:id="rId58" o:title=""/>
                </v:shape>
                <v:shape id="Picture 32" o:spid="_x0000_s1030" type="#_x0000_t75" style="position:absolute;left:41962;top:18803;width:13721;height: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">
                  <v:imagedata r:id="rId59" o:title="" cropleft="-1f" cropright="17092f"/>
                </v:shape>
                <v:shape id="Picture 33" o:spid="_x0000_s1031" type="#_x0000_t75" style="position:absolute;left:41967;width:13716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">
                  <v:imagedata r:id="rId60" o:title=""/>
                </v:shape>
                <v:shape id="Picture 34" o:spid="_x0000_s1032" type="#_x0000_t75" style="position:absolute;left:27966;top:14940;width:13731;height:5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">
                  <v:imagedata r:id="rId61" o:title="" cropright="17053f"/>
                </v:shape>
                <v:shape id="Picture 35" o:spid="_x0000_s1033" type="#_x0000_t75" style="position:absolute;left:27966;width:13716;height:14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">
                  <v:imagedata r:id="rId62" o:title=""/>
                </v:shape>
                <v:shape id="Picture 36" o:spid="_x0000_s1034" type="#_x0000_t75" style="position:absolute;left:13995;top:14940;width:13716;height:5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">
                  <v:imagedata r:id="rId63" o:title="" cropright="19214f"/>
                </v:shape>
                <v:shape id="Picture 37" o:spid="_x0000_s1035" type="#_x0000_t75" style="position:absolute;left:13995;width:13716;height:14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14:paraId="09AF68D2" w14:textId="62402762" w:rsidR="00FF3B7A" w:rsidRDefault="00DB7024" w:rsidP="00DB7024">
      <w:pPr>
        <w:pStyle w:val="Caption"/>
        <w:ind w:left="2160" w:firstLine="720"/>
        <w:jc w:val="both"/>
        <w:rPr>
          <w:lang w:val="sr-Cyrl-BA"/>
        </w:rPr>
      </w:pPr>
      <w:bookmarkStart w:id="47" w:name="_Toc43049295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11</w:t>
      </w:r>
      <w:r>
        <w:fldChar w:fldCharType="end"/>
      </w:r>
      <w:r>
        <w:rPr>
          <w:lang w:val="sr-Cyrl-BA"/>
        </w:rPr>
        <w:t xml:space="preserve">    Дупликати имена</w:t>
      </w:r>
      <w:bookmarkEnd w:id="47"/>
    </w:p>
    <w:p w14:paraId="34908EB0" w14:textId="2AFA2664" w:rsidR="006F021F" w:rsidRDefault="006F021F" w:rsidP="006F021F">
      <w:pPr>
        <w:pStyle w:val="Heading4"/>
        <w:rPr>
          <w:lang w:val="sr-Cyrl-BA"/>
        </w:rPr>
      </w:pPr>
      <w:r>
        <w:rPr>
          <w:lang w:val="sr-Cyrl-BA"/>
        </w:rPr>
        <w:t xml:space="preserve"> </w:t>
      </w:r>
      <w:bookmarkStart w:id="48" w:name="_Toc43049251"/>
      <w:r w:rsidR="003E448C">
        <w:rPr>
          <w:lang w:val="sr-Cyrl-BA"/>
        </w:rPr>
        <w:t>Непостојећа лабела и промјенљива</w:t>
      </w:r>
      <w:bookmarkEnd w:id="48"/>
    </w:p>
    <w:p w14:paraId="599F9568" w14:textId="1A3E5B07" w:rsidR="00AF06AE" w:rsidRDefault="00AF06AE" w:rsidP="00AF06AE">
      <w:pPr>
        <w:ind w:firstLine="0"/>
        <w:rPr>
          <w:lang w:val="sr-Cyrl-BA"/>
        </w:rPr>
      </w:pPr>
      <w:r>
        <w:rPr>
          <w:lang w:val="sr-Cyrl-BA"/>
        </w:rPr>
        <w:t xml:space="preserve">Инструкцијама гранања је потребна лабела на коју ће да се смјесте, али уколико та лабела није дефинисана нигдје, што се открива по завршетку извршавању синтаксне алализе, баца се изузетак о непостојећој лабели. Слична је ситуација и са </w:t>
      </w:r>
      <w:r w:rsidR="008B667D">
        <w:rPr>
          <w:lang w:val="sr-Cyrl-BA"/>
        </w:rPr>
        <w:t>промјенљивом, која мора да буде декларисана да би се користила у инстукцијама, уколико то није случај баца се изузетак. Примјери оваквих ситуација и изузетака су дати на слици 12.</w:t>
      </w:r>
    </w:p>
    <w:p w14:paraId="04B0E94C" w14:textId="77777777" w:rsidR="008B667D" w:rsidRDefault="008B667D" w:rsidP="008B667D">
      <w:pPr>
        <w:keepNext/>
        <w:ind w:firstLine="0"/>
      </w:pPr>
      <w:r>
        <w:rPr>
          <w:lang w:val="sr-Cyrl-BA"/>
        </w:rPr>
        <w:t xml:space="preserve">       </w:t>
      </w: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5BDA1082" wp14:editId="0B484082">
                <wp:extent cx="5521960" cy="2243137"/>
                <wp:effectExtent l="0" t="0" r="2540" b="5080"/>
                <wp:docPr id="38" name="Canvas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370"/>
                          <a:stretch/>
                        </pic:blipFill>
                        <pic:spPr>
                          <a:xfrm>
                            <a:off x="3172052" y="1466478"/>
                            <a:ext cx="1332713" cy="681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2052" y="0"/>
                            <a:ext cx="1332713" cy="1452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279" y="0"/>
                            <a:ext cx="1725332" cy="2242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397"/>
                          <a:stretch/>
                        </pic:blipFill>
                        <pic:spPr>
                          <a:xfrm>
                            <a:off x="1259924" y="196460"/>
                            <a:ext cx="1388027" cy="7417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4260023" id="Canvas 38" o:spid="_x0000_s1026" editas="canvas" style="width:434.8pt;height:176.6pt;mso-position-horizontal-relative:char;mso-position-vertical-relative:line" coordsize="55219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">
                <v:shape id="_x0000_s1027" type="#_x0000_t75" style="position:absolute;width:55219;height:22428;visibility:visible;mso-wrap-style:square" filled="t">
                  <v:fill o:detectmouseclick="t"/>
                  <v:path o:connecttype="none"/>
                </v:shape>
                <v:shape id="Picture 39" o:spid="_x0000_s1028" type="#_x0000_t75" style="position:absolute;left:31720;top:14664;width:13327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">
                  <v:imagedata r:id="rId69" o:title="" cropright="18593f"/>
                </v:shape>
                <v:shape id="Picture 40" o:spid="_x0000_s1029" type="#_x0000_t75" style="position:absolute;left:31720;width:13327;height:14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">
                  <v:imagedata r:id="rId70" o:title=""/>
                </v:shape>
                <v:shape id="Picture 41" o:spid="_x0000_s1030" type="#_x0000_t75" style="position:absolute;left:2782;width:17254;height:22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">
                  <v:imagedata r:id="rId71" o:title=""/>
                </v:shape>
                <v:shape id="Picture 42" o:spid="_x0000_s1031" type="#_x0000_t75" style="position:absolute;left:12599;top:1964;width:13880;height:7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">
                  <v:imagedata r:id="rId72" o:title="" cropright="16644f"/>
                </v:shape>
                <w10:anchorlock/>
              </v:group>
            </w:pict>
          </mc:Fallback>
        </mc:AlternateContent>
      </w:r>
    </w:p>
    <w:p w14:paraId="6536D696" w14:textId="5D0078DE" w:rsidR="008B667D" w:rsidRPr="00AF06AE" w:rsidRDefault="008B667D" w:rsidP="008B667D">
      <w:pPr>
        <w:pStyle w:val="Caption"/>
        <w:ind w:left="2160" w:firstLine="720"/>
        <w:jc w:val="both"/>
        <w:rPr>
          <w:lang w:val="sr-Cyrl-BA"/>
        </w:rPr>
      </w:pPr>
      <w:bookmarkStart w:id="49" w:name="_Toc43049296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E01F7A">
        <w:rPr>
          <w:noProof/>
        </w:rPr>
        <w:t>12</w:t>
      </w:r>
      <w:r>
        <w:fldChar w:fldCharType="end"/>
      </w:r>
      <w:r>
        <w:rPr>
          <w:lang w:val="sr-Cyrl-BA"/>
        </w:rPr>
        <w:t xml:space="preserve">    Непостојећи елементи</w:t>
      </w:r>
      <w:bookmarkEnd w:id="49"/>
    </w:p>
    <w:p w14:paraId="30CAAC92" w14:textId="7184092F" w:rsidR="00F55F92" w:rsidRDefault="00AF06AE" w:rsidP="00F55F92">
      <w:pPr>
        <w:pStyle w:val="Heading4"/>
        <w:rPr>
          <w:lang w:val="sr-Cyrl-BA"/>
        </w:rPr>
      </w:pPr>
      <w:r>
        <w:rPr>
          <w:lang w:val="sr-Cyrl-BA"/>
        </w:rPr>
        <w:lastRenderedPageBreak/>
        <w:t xml:space="preserve"> </w:t>
      </w:r>
      <w:bookmarkStart w:id="50" w:name="_Toc43049252"/>
      <w:r w:rsidR="00F55F92">
        <w:rPr>
          <w:lang w:val="sr-Cyrl-BA"/>
        </w:rPr>
        <w:t>Погрешно име промјенљивих</w:t>
      </w:r>
      <w:bookmarkEnd w:id="50"/>
    </w:p>
    <w:p w14:paraId="71614303" w14:textId="521A04A8" w:rsidR="009D40F3" w:rsidRDefault="009D40F3" w:rsidP="009D40F3">
      <w:pPr>
        <w:ind w:firstLine="0"/>
        <w:rPr>
          <w:lang w:val="sr-Cyrl-BA"/>
        </w:rPr>
      </w:pPr>
      <w:r>
        <w:rPr>
          <w:lang w:val="sr-Cyrl-BA"/>
        </w:rPr>
        <w:t xml:space="preserve">Приликом декларације, свака промјенљива мора имати исправан формат имена, тј. </w:t>
      </w:r>
      <w:r w:rsidR="00A11FB3">
        <w:rPr>
          <w:lang w:val="sr-Cyrl-BA"/>
        </w:rPr>
        <w:t xml:space="preserve">меморијске промјенљиве морају да почињу са </w:t>
      </w:r>
      <w:r w:rsidR="00A11FB3">
        <w:rPr>
          <w:i/>
          <w:iCs/>
          <w:lang w:val="en-US"/>
        </w:rPr>
        <w:t>‘m’</w:t>
      </w:r>
      <w:r w:rsidR="00A11FB3">
        <w:rPr>
          <w:lang w:val="sr-Cyrl-BA"/>
        </w:rPr>
        <w:t>,</w:t>
      </w:r>
      <w:r w:rsidR="00A11FB3">
        <w:rPr>
          <w:i/>
          <w:iCs/>
          <w:lang w:val="en-US"/>
        </w:rPr>
        <w:t xml:space="preserve"> </w:t>
      </w:r>
      <w:r w:rsidR="00A11FB3">
        <w:rPr>
          <w:lang w:val="sr-Cyrl-BA"/>
        </w:rPr>
        <w:t>а регистарске са</w:t>
      </w:r>
      <w:r w:rsidR="00A11FB3">
        <w:rPr>
          <w:i/>
          <w:iCs/>
          <w:lang w:val="en-US"/>
        </w:rPr>
        <w:t>‘r’</w:t>
      </w:r>
      <w:r w:rsidR="00A11FB3">
        <w:rPr>
          <w:lang w:val="sr-Cyrl-BA"/>
        </w:rPr>
        <w:t>.</w:t>
      </w:r>
    </w:p>
    <w:p w14:paraId="1608E92E" w14:textId="77777777" w:rsidR="00E01F7A" w:rsidRDefault="00E01F7A" w:rsidP="00E01F7A">
      <w:pPr>
        <w:keepNext/>
        <w:ind w:firstLine="0"/>
      </w:pPr>
      <w:r>
        <w:rPr>
          <w:lang w:val="sr-Cyrl-BA"/>
        </w:rPr>
        <w:t xml:space="preserve">       </w:t>
      </w:r>
      <w:r>
        <w:rPr>
          <w:noProof/>
          <w:lang w:val="sr-Cyrl-BA"/>
        </w:rPr>
        <mc:AlternateContent>
          <mc:Choice Requires="wpc">
            <w:drawing>
              <wp:inline distT="0" distB="0" distL="0" distR="0" wp14:anchorId="2D7C2782" wp14:editId="6501E00E">
                <wp:extent cx="5486400" cy="3191949"/>
                <wp:effectExtent l="0" t="0" r="0" b="8890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072"/>
                          <a:stretch/>
                        </pic:blipFill>
                        <pic:spPr>
                          <a:xfrm>
                            <a:off x="614245" y="2229494"/>
                            <a:ext cx="1627305" cy="923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245" y="0"/>
                            <a:ext cx="1636776" cy="2190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605"/>
                          <a:stretch/>
                        </pic:blipFill>
                        <pic:spPr>
                          <a:xfrm>
                            <a:off x="2649389" y="2229494"/>
                            <a:ext cx="1642634" cy="926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9390" y="0"/>
                            <a:ext cx="1636012" cy="21971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9AB864" id="Canvas 48" o:spid="_x0000_s1026" editas="canvas" style="width:6in;height:251.35pt;mso-position-horizontal-relative:char;mso-position-vertical-relative:line" coordsize="54864,3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">
                <v:shape id="_x0000_s1027" type="#_x0000_t75" style="position:absolute;width:54864;height:31915;visibility:visible;mso-wrap-style:square" filled="t">
                  <v:fill o:detectmouseclick="t"/>
                  <v:path o:connecttype="none"/>
                </v:shape>
                <v:shape id="Picture 49" o:spid="_x0000_s1028" type="#_x0000_t75" style="position:absolute;left:6142;top:22294;width:16273;height:9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">
                  <v:imagedata r:id="rId77" o:title="" cropright="17742f"/>
                </v:shape>
                <v:shape id="Picture 50" o:spid="_x0000_s1029" type="#_x0000_t75" style="position:absolute;left:6142;width:16368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">
                  <v:imagedata r:id="rId78" o:title=""/>
                </v:shape>
                <v:shape id="Picture 51" o:spid="_x0000_s1030" type="#_x0000_t75" style="position:absolute;left:26493;top:22294;width:16427;height:9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">
                  <v:imagedata r:id="rId79" o:title="" cropright="12848f"/>
                </v:shape>
                <v:shape id="Picture 52" o:spid="_x0000_s1031" type="#_x0000_t75" style="position:absolute;left:26493;width:16361;height:2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">
                  <v:imagedata r:id="rId80" o:title=""/>
                </v:shape>
                <w10:anchorlock/>
              </v:group>
            </w:pict>
          </mc:Fallback>
        </mc:AlternateContent>
      </w:r>
    </w:p>
    <w:p w14:paraId="4B318775" w14:textId="32392C82" w:rsidR="00A11FB3" w:rsidRPr="00A11FB3" w:rsidRDefault="00E01F7A" w:rsidP="00E01F7A">
      <w:pPr>
        <w:pStyle w:val="Caption"/>
        <w:ind w:left="1440" w:firstLine="720"/>
        <w:jc w:val="both"/>
        <w:rPr>
          <w:lang w:val="sr-Cyrl-BA"/>
        </w:rPr>
      </w:pPr>
      <w:bookmarkStart w:id="51" w:name="_Toc43049297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sr-Cyrl-BA"/>
        </w:rPr>
        <w:t xml:space="preserve">    Погрешно име промјенљивих</w:t>
      </w:r>
      <w:bookmarkEnd w:id="51"/>
    </w:p>
    <w:sectPr w:rsidR="00A11FB3" w:rsidRPr="00A11FB3" w:rsidSect="00AD67BD">
      <w:headerReference w:type="default" r:id="rId81"/>
      <w:pgSz w:w="11907" w:h="16840" w:code="9"/>
      <w:pgMar w:top="1134" w:right="851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D1EC3" w14:textId="77777777" w:rsidR="007006BC" w:rsidRDefault="007006BC">
      <w:r>
        <w:separator/>
      </w:r>
    </w:p>
  </w:endnote>
  <w:endnote w:type="continuationSeparator" w:id="0">
    <w:p w14:paraId="29E2B350" w14:textId="77777777" w:rsidR="007006BC" w:rsidRDefault="00700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ogueBold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CA36A" w14:textId="77777777" w:rsidR="00BB4ADF" w:rsidRDefault="00BB4ADF" w:rsidP="00AD67BD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0F5B6" w14:textId="77777777" w:rsidR="007006BC" w:rsidRDefault="007006BC">
      <w:r>
        <w:separator/>
      </w:r>
    </w:p>
  </w:footnote>
  <w:footnote w:type="continuationSeparator" w:id="0">
    <w:p w14:paraId="0FD5C310" w14:textId="77777777" w:rsidR="007006BC" w:rsidRDefault="00700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CA865E" w14:textId="77777777" w:rsidR="00BB4ADF" w:rsidRDefault="00BB4ADF" w:rsidP="00171186">
    <w:pPr>
      <w:spacing w:after="60"/>
      <w:jc w:val="right"/>
      <w:rPr>
        <w:rFonts w:ascii="Arial" w:hAnsi="Arial"/>
        <w:b/>
        <w:i/>
      </w:rPr>
    </w:pPr>
  </w:p>
  <w:tbl>
    <w:tblPr>
      <w:tblW w:w="9923" w:type="dxa"/>
      <w:tblInd w:w="1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4"/>
      <w:gridCol w:w="7083"/>
      <w:gridCol w:w="1426"/>
    </w:tblGrid>
    <w:tr w:rsidR="00BB4ADF" w14:paraId="0A99B8B1" w14:textId="77777777" w:rsidTr="0037042F">
      <w:trPr>
        <w:cantSplit/>
        <w:trHeight w:val="1524"/>
      </w:trPr>
      <w:tc>
        <w:tcPr>
          <w:tcW w:w="1414" w:type="dxa"/>
          <w:vAlign w:val="center"/>
        </w:tcPr>
        <w:p w14:paraId="2491C39A" w14:textId="77777777" w:rsidR="00BB4ADF" w:rsidRDefault="00BB4ADF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8C35EF">
            <w:rPr>
              <w:rFonts w:ascii="Tahoma" w:hAnsi="Tahoma"/>
            </w:rPr>
            <w:object w:dxaOrig="4590" w:dyaOrig="4635" w14:anchorId="7E523D3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6pt;height:60pt" fillcolor="window">
                <v:imagedata r:id="rId1" o:title=""/>
              </v:shape>
              <o:OLEObject Type="Embed" ProgID="PBrush" ShapeID="_x0000_i1025" DrawAspect="Content" ObjectID="_1653662194" r:id="rId2"/>
            </w:object>
          </w:r>
        </w:p>
      </w:tc>
      <w:tc>
        <w:tcPr>
          <w:tcW w:w="7083" w:type="dxa"/>
          <w:vAlign w:val="center"/>
        </w:tcPr>
        <w:p w14:paraId="0709C3BD" w14:textId="77777777" w:rsidR="00BB4ADF" w:rsidRPr="00A07D1E" w:rsidRDefault="00BB4ADF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УНИВЕРЗИТЕТ У НОВОМ САДУ</w:t>
          </w:r>
        </w:p>
        <w:p w14:paraId="1CA6E681" w14:textId="77777777" w:rsidR="00BB4ADF" w:rsidRPr="00A07D1E" w:rsidRDefault="00BB4ADF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32"/>
              <w:szCs w:val="32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ФАКУЛТЕТ ТЕХНИ</w:t>
          </w:r>
          <w:r w:rsidRPr="00A07D1E"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  <w:t>Ч</w:t>
          </w: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КИХ НАУКА</w:t>
          </w:r>
        </w:p>
      </w:tc>
      <w:tc>
        <w:tcPr>
          <w:tcW w:w="1426" w:type="dxa"/>
        </w:tcPr>
        <w:p w14:paraId="49E5A938" w14:textId="1AA86788" w:rsidR="00BB4ADF" w:rsidRPr="00A07D1E" w:rsidRDefault="00BB4ADF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3402B6F4" wp14:editId="0366D28F">
                <wp:extent cx="776605" cy="86360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605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64F0EA1" w14:textId="77777777" w:rsidR="00BB4ADF" w:rsidRDefault="00BB4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50DB5" w14:textId="77777777" w:rsidR="00BB4ADF" w:rsidRPr="00E7400D" w:rsidRDefault="00BB4ADF" w:rsidP="00E7400D">
    <w:pPr>
      <w:pStyle w:val="Header"/>
      <w:pBdr>
        <w:bottom w:val="single" w:sz="4" w:space="1" w:color="auto"/>
      </w:pBdr>
      <w:jc w:val="right"/>
      <w:rPr>
        <w:lang w:val="sr-Cyrl-BA"/>
      </w:rPr>
    </w:pPr>
    <w:r>
      <w:rPr>
        <w:lang w:val="sr-Cyrl-BA"/>
      </w:rPr>
      <w:t>Садржај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42602" w14:textId="77777777" w:rsidR="00BB4ADF" w:rsidRPr="00EB06F5" w:rsidRDefault="00BB4ADF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BA"/>
      </w:rPr>
    </w:pPr>
    <w:r>
      <w:rPr>
        <w:lang w:val="sr-Cyrl-BA"/>
      </w:rPr>
      <w:t>Увод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F9EB6" w14:textId="77777777" w:rsidR="00BB4ADF" w:rsidRPr="00ED0986" w:rsidRDefault="00BB4ADF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BA"/>
      </w:rPr>
    </w:pPr>
    <w:r>
      <w:rPr>
        <w:lang w:val="sr-Cyrl-BA"/>
      </w:rPr>
      <w:t>Анализа проблема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C485B" w14:textId="20DF4EAD" w:rsidR="00BB4ADF" w:rsidRPr="004D423D" w:rsidRDefault="00BB4ADF" w:rsidP="004D423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BA"/>
      </w:rPr>
    </w:pPr>
    <w:r>
      <w:rPr>
        <w:lang w:val="sr-Cyrl-BA"/>
      </w:rPr>
      <w:t>Рјешење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128D9" w14:textId="3E81B85B" w:rsidR="00BB4ADF" w:rsidRPr="00E85B34" w:rsidRDefault="00BB4ADF" w:rsidP="007934A4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BA"/>
      </w:rPr>
    </w:pPr>
    <w:r>
      <w:rPr>
        <w:lang w:val="sr-Cyrl-BA"/>
      </w:rPr>
      <w:t>Верификација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B601E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37AC8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B484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E16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70FB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F228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8EE66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8C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5CA40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EAC54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197540"/>
    <w:multiLevelType w:val="hybridMultilevel"/>
    <w:tmpl w:val="43301D7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15B02F7B"/>
    <w:multiLevelType w:val="hybridMultilevel"/>
    <w:tmpl w:val="6652D6D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 w15:restartNumberingAfterBreak="0">
    <w:nsid w:val="195175BA"/>
    <w:multiLevelType w:val="hybridMultilevel"/>
    <w:tmpl w:val="5F32746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1D671F52"/>
    <w:multiLevelType w:val="hybridMultilevel"/>
    <w:tmpl w:val="88685D7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860254C"/>
    <w:multiLevelType w:val="hybridMultilevel"/>
    <w:tmpl w:val="2702B9D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2D693F51"/>
    <w:multiLevelType w:val="hybridMultilevel"/>
    <w:tmpl w:val="8AD23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262E1"/>
    <w:multiLevelType w:val="hybridMultilevel"/>
    <w:tmpl w:val="4FECA8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9313F85"/>
    <w:multiLevelType w:val="hybridMultilevel"/>
    <w:tmpl w:val="C2EEA5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4211D"/>
    <w:multiLevelType w:val="hybridMultilevel"/>
    <w:tmpl w:val="7BA01452"/>
    <w:lvl w:ilvl="0" w:tplc="081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4AD689C"/>
    <w:multiLevelType w:val="multilevel"/>
    <w:tmpl w:val="BC8241EC"/>
    <w:lvl w:ilvl="0">
      <w:start w:val="1"/>
      <w:numFmt w:val="decimal"/>
      <w:pStyle w:val="Heading1"/>
      <w:lvlText w:val="%1."/>
      <w:lvlJc w:val="left"/>
      <w:pPr>
        <w:tabs>
          <w:tab w:val="num" w:pos="6030"/>
        </w:tabs>
        <w:ind w:left="567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0"/>
        </w:tabs>
        <w:ind w:left="46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1" w15:restartNumberingAfterBreak="0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2" w15:restartNumberingAfterBreak="0">
    <w:nsid w:val="4C406D3B"/>
    <w:multiLevelType w:val="hybridMultilevel"/>
    <w:tmpl w:val="9A2E5E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25D4D"/>
    <w:multiLevelType w:val="hybridMultilevel"/>
    <w:tmpl w:val="44549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75861D8"/>
    <w:multiLevelType w:val="hybridMultilevel"/>
    <w:tmpl w:val="CDFCD1D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6" w15:restartNumberingAfterBreak="0">
    <w:nsid w:val="6C6063A4"/>
    <w:multiLevelType w:val="hybridMultilevel"/>
    <w:tmpl w:val="ABF68B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F4210CF"/>
    <w:multiLevelType w:val="hybridMultilevel"/>
    <w:tmpl w:val="36DC16B8"/>
    <w:lvl w:ilvl="0" w:tplc="081A0011">
      <w:start w:val="1"/>
      <w:numFmt w:val="decimal"/>
      <w:lvlText w:val="%1)"/>
      <w:lvlJc w:val="left"/>
      <w:pPr>
        <w:ind w:left="1287" w:hanging="360"/>
      </w:pPr>
    </w:lvl>
    <w:lvl w:ilvl="1" w:tplc="081A0019" w:tentative="1">
      <w:start w:val="1"/>
      <w:numFmt w:val="lowerLetter"/>
      <w:lvlText w:val="%2."/>
      <w:lvlJc w:val="left"/>
      <w:pPr>
        <w:ind w:left="2007" w:hanging="360"/>
      </w:pPr>
    </w:lvl>
    <w:lvl w:ilvl="2" w:tplc="081A001B" w:tentative="1">
      <w:start w:val="1"/>
      <w:numFmt w:val="lowerRoman"/>
      <w:lvlText w:val="%3."/>
      <w:lvlJc w:val="right"/>
      <w:pPr>
        <w:ind w:left="2727" w:hanging="180"/>
      </w:pPr>
    </w:lvl>
    <w:lvl w:ilvl="3" w:tplc="081A000F" w:tentative="1">
      <w:start w:val="1"/>
      <w:numFmt w:val="decimal"/>
      <w:lvlText w:val="%4."/>
      <w:lvlJc w:val="left"/>
      <w:pPr>
        <w:ind w:left="3447" w:hanging="360"/>
      </w:pPr>
    </w:lvl>
    <w:lvl w:ilvl="4" w:tplc="081A0019" w:tentative="1">
      <w:start w:val="1"/>
      <w:numFmt w:val="lowerLetter"/>
      <w:lvlText w:val="%5."/>
      <w:lvlJc w:val="left"/>
      <w:pPr>
        <w:ind w:left="4167" w:hanging="360"/>
      </w:pPr>
    </w:lvl>
    <w:lvl w:ilvl="5" w:tplc="081A001B" w:tentative="1">
      <w:start w:val="1"/>
      <w:numFmt w:val="lowerRoman"/>
      <w:lvlText w:val="%6."/>
      <w:lvlJc w:val="right"/>
      <w:pPr>
        <w:ind w:left="4887" w:hanging="180"/>
      </w:pPr>
    </w:lvl>
    <w:lvl w:ilvl="6" w:tplc="081A000F" w:tentative="1">
      <w:start w:val="1"/>
      <w:numFmt w:val="decimal"/>
      <w:lvlText w:val="%7."/>
      <w:lvlJc w:val="left"/>
      <w:pPr>
        <w:ind w:left="5607" w:hanging="360"/>
      </w:pPr>
    </w:lvl>
    <w:lvl w:ilvl="7" w:tplc="081A0019" w:tentative="1">
      <w:start w:val="1"/>
      <w:numFmt w:val="lowerLetter"/>
      <w:lvlText w:val="%8."/>
      <w:lvlJc w:val="left"/>
      <w:pPr>
        <w:ind w:left="6327" w:hanging="360"/>
      </w:pPr>
    </w:lvl>
    <w:lvl w:ilvl="8" w:tplc="081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2BE3DFC"/>
    <w:multiLevelType w:val="hybridMultilevel"/>
    <w:tmpl w:val="61706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42E0B"/>
    <w:multiLevelType w:val="hybridMultilevel"/>
    <w:tmpl w:val="8466D36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B7D41CF"/>
    <w:multiLevelType w:val="hybridMultilevel"/>
    <w:tmpl w:val="B872923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25"/>
  </w:num>
  <w:num w:numId="4">
    <w:abstractNumId w:val="14"/>
  </w:num>
  <w:num w:numId="5">
    <w:abstractNumId w:val="27"/>
  </w:num>
  <w:num w:numId="6">
    <w:abstractNumId w:val="19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7"/>
  </w:num>
  <w:num w:numId="18">
    <w:abstractNumId w:val="23"/>
  </w:num>
  <w:num w:numId="19">
    <w:abstractNumId w:val="13"/>
  </w:num>
  <w:num w:numId="20">
    <w:abstractNumId w:val="29"/>
  </w:num>
  <w:num w:numId="21">
    <w:abstractNumId w:val="28"/>
  </w:num>
  <w:num w:numId="22">
    <w:abstractNumId w:val="30"/>
  </w:num>
  <w:num w:numId="23">
    <w:abstractNumId w:val="15"/>
  </w:num>
  <w:num w:numId="24">
    <w:abstractNumId w:val="26"/>
  </w:num>
  <w:num w:numId="25">
    <w:abstractNumId w:val="24"/>
  </w:num>
  <w:num w:numId="26">
    <w:abstractNumId w:val="10"/>
  </w:num>
  <w:num w:numId="27">
    <w:abstractNumId w:val="12"/>
  </w:num>
  <w:num w:numId="28">
    <w:abstractNumId w:val="11"/>
  </w:num>
  <w:num w:numId="29">
    <w:abstractNumId w:val="16"/>
  </w:num>
  <w:num w:numId="30">
    <w:abstractNumId w:val="18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2E2"/>
    <w:rsid w:val="00000A17"/>
    <w:rsid w:val="00001A04"/>
    <w:rsid w:val="00003FE6"/>
    <w:rsid w:val="00004C9B"/>
    <w:rsid w:val="00012303"/>
    <w:rsid w:val="0001397E"/>
    <w:rsid w:val="00016BEE"/>
    <w:rsid w:val="000174F6"/>
    <w:rsid w:val="00024CAD"/>
    <w:rsid w:val="00026929"/>
    <w:rsid w:val="00030314"/>
    <w:rsid w:val="0003293B"/>
    <w:rsid w:val="00034B5F"/>
    <w:rsid w:val="00036A0B"/>
    <w:rsid w:val="0003722B"/>
    <w:rsid w:val="00040869"/>
    <w:rsid w:val="000420C3"/>
    <w:rsid w:val="00054B4B"/>
    <w:rsid w:val="00056157"/>
    <w:rsid w:val="00057245"/>
    <w:rsid w:val="000576B4"/>
    <w:rsid w:val="00060C2E"/>
    <w:rsid w:val="00063054"/>
    <w:rsid w:val="00072688"/>
    <w:rsid w:val="000728F9"/>
    <w:rsid w:val="00076356"/>
    <w:rsid w:val="000820A1"/>
    <w:rsid w:val="000900B7"/>
    <w:rsid w:val="00094BF2"/>
    <w:rsid w:val="0009503F"/>
    <w:rsid w:val="000A180E"/>
    <w:rsid w:val="000A3E80"/>
    <w:rsid w:val="000A41D3"/>
    <w:rsid w:val="000A4B42"/>
    <w:rsid w:val="000A7A34"/>
    <w:rsid w:val="000B120E"/>
    <w:rsid w:val="000B2DAF"/>
    <w:rsid w:val="000C223A"/>
    <w:rsid w:val="000C4B96"/>
    <w:rsid w:val="000C5343"/>
    <w:rsid w:val="000D11A6"/>
    <w:rsid w:val="000E0726"/>
    <w:rsid w:val="000E51FF"/>
    <w:rsid w:val="000F3660"/>
    <w:rsid w:val="001050D8"/>
    <w:rsid w:val="001057BF"/>
    <w:rsid w:val="00105F5F"/>
    <w:rsid w:val="00107AB7"/>
    <w:rsid w:val="001213A9"/>
    <w:rsid w:val="00121EAC"/>
    <w:rsid w:val="0012587E"/>
    <w:rsid w:val="001319C6"/>
    <w:rsid w:val="00133DCF"/>
    <w:rsid w:val="00134287"/>
    <w:rsid w:val="00141E9B"/>
    <w:rsid w:val="00154951"/>
    <w:rsid w:val="00162A06"/>
    <w:rsid w:val="00164F21"/>
    <w:rsid w:val="0016607A"/>
    <w:rsid w:val="0016674F"/>
    <w:rsid w:val="00166D0E"/>
    <w:rsid w:val="00167CC1"/>
    <w:rsid w:val="00171186"/>
    <w:rsid w:val="00172205"/>
    <w:rsid w:val="0017469B"/>
    <w:rsid w:val="0018167B"/>
    <w:rsid w:val="00197AB5"/>
    <w:rsid w:val="001A0696"/>
    <w:rsid w:val="001A4FC4"/>
    <w:rsid w:val="001A542E"/>
    <w:rsid w:val="001A65D3"/>
    <w:rsid w:val="001A6693"/>
    <w:rsid w:val="001A6724"/>
    <w:rsid w:val="001B0357"/>
    <w:rsid w:val="001C5591"/>
    <w:rsid w:val="001C71D0"/>
    <w:rsid w:val="001D06D9"/>
    <w:rsid w:val="001D6A6F"/>
    <w:rsid w:val="001E101A"/>
    <w:rsid w:val="001E109A"/>
    <w:rsid w:val="001E30BD"/>
    <w:rsid w:val="00201F53"/>
    <w:rsid w:val="00203A64"/>
    <w:rsid w:val="00204EAA"/>
    <w:rsid w:val="00210610"/>
    <w:rsid w:val="00210DB1"/>
    <w:rsid w:val="00233D58"/>
    <w:rsid w:val="00236C2E"/>
    <w:rsid w:val="00236E5A"/>
    <w:rsid w:val="0024280A"/>
    <w:rsid w:val="00256195"/>
    <w:rsid w:val="00264906"/>
    <w:rsid w:val="00267AA1"/>
    <w:rsid w:val="002741C4"/>
    <w:rsid w:val="00275E0F"/>
    <w:rsid w:val="002928BD"/>
    <w:rsid w:val="002932FA"/>
    <w:rsid w:val="00293AB7"/>
    <w:rsid w:val="002A34E1"/>
    <w:rsid w:val="002A4E3A"/>
    <w:rsid w:val="002A6517"/>
    <w:rsid w:val="002A6E9E"/>
    <w:rsid w:val="002A6F4C"/>
    <w:rsid w:val="002B5D77"/>
    <w:rsid w:val="002B6372"/>
    <w:rsid w:val="002B6FEA"/>
    <w:rsid w:val="002B731D"/>
    <w:rsid w:val="002C5E35"/>
    <w:rsid w:val="002D36A8"/>
    <w:rsid w:val="002E067B"/>
    <w:rsid w:val="002E281C"/>
    <w:rsid w:val="002E4929"/>
    <w:rsid w:val="002F1961"/>
    <w:rsid w:val="002F1D70"/>
    <w:rsid w:val="002F499E"/>
    <w:rsid w:val="0030401B"/>
    <w:rsid w:val="00312ACE"/>
    <w:rsid w:val="00317670"/>
    <w:rsid w:val="00320200"/>
    <w:rsid w:val="00327BA1"/>
    <w:rsid w:val="00332F84"/>
    <w:rsid w:val="003373FA"/>
    <w:rsid w:val="00340D66"/>
    <w:rsid w:val="00341C80"/>
    <w:rsid w:val="00345369"/>
    <w:rsid w:val="00357054"/>
    <w:rsid w:val="0035705B"/>
    <w:rsid w:val="0036179E"/>
    <w:rsid w:val="00363DF6"/>
    <w:rsid w:val="0037042F"/>
    <w:rsid w:val="003705FA"/>
    <w:rsid w:val="00374BEE"/>
    <w:rsid w:val="00381ABE"/>
    <w:rsid w:val="00383EB6"/>
    <w:rsid w:val="00384CBB"/>
    <w:rsid w:val="00386585"/>
    <w:rsid w:val="0039616D"/>
    <w:rsid w:val="00396412"/>
    <w:rsid w:val="003A031C"/>
    <w:rsid w:val="003A137E"/>
    <w:rsid w:val="003A39A2"/>
    <w:rsid w:val="003A4C5D"/>
    <w:rsid w:val="003B04F6"/>
    <w:rsid w:val="003B26FE"/>
    <w:rsid w:val="003B3C44"/>
    <w:rsid w:val="003B66EB"/>
    <w:rsid w:val="003C4653"/>
    <w:rsid w:val="003D0025"/>
    <w:rsid w:val="003D1A21"/>
    <w:rsid w:val="003D6F2A"/>
    <w:rsid w:val="003E0CC5"/>
    <w:rsid w:val="003E0F3E"/>
    <w:rsid w:val="003E448C"/>
    <w:rsid w:val="003E65A4"/>
    <w:rsid w:val="003F027B"/>
    <w:rsid w:val="003F1591"/>
    <w:rsid w:val="00400A7C"/>
    <w:rsid w:val="00402248"/>
    <w:rsid w:val="00402D5E"/>
    <w:rsid w:val="00404968"/>
    <w:rsid w:val="00410CB3"/>
    <w:rsid w:val="0042183A"/>
    <w:rsid w:val="00424996"/>
    <w:rsid w:val="004311AB"/>
    <w:rsid w:val="004328FC"/>
    <w:rsid w:val="00435C84"/>
    <w:rsid w:val="00435DBE"/>
    <w:rsid w:val="00437F27"/>
    <w:rsid w:val="0044110B"/>
    <w:rsid w:val="0044183A"/>
    <w:rsid w:val="00444D16"/>
    <w:rsid w:val="00445F8E"/>
    <w:rsid w:val="0045054C"/>
    <w:rsid w:val="00452FA0"/>
    <w:rsid w:val="00454046"/>
    <w:rsid w:val="00455D1F"/>
    <w:rsid w:val="00467BD4"/>
    <w:rsid w:val="00475569"/>
    <w:rsid w:val="00475F5C"/>
    <w:rsid w:val="00476286"/>
    <w:rsid w:val="004774A5"/>
    <w:rsid w:val="0048325E"/>
    <w:rsid w:val="00491358"/>
    <w:rsid w:val="00496375"/>
    <w:rsid w:val="004A47EE"/>
    <w:rsid w:val="004A60C8"/>
    <w:rsid w:val="004B6D8C"/>
    <w:rsid w:val="004C6231"/>
    <w:rsid w:val="004D10E5"/>
    <w:rsid w:val="004D423D"/>
    <w:rsid w:val="004F165D"/>
    <w:rsid w:val="004F5B23"/>
    <w:rsid w:val="00502042"/>
    <w:rsid w:val="0050238B"/>
    <w:rsid w:val="00504B6B"/>
    <w:rsid w:val="005074F9"/>
    <w:rsid w:val="00514199"/>
    <w:rsid w:val="005142A8"/>
    <w:rsid w:val="00515214"/>
    <w:rsid w:val="00517A6A"/>
    <w:rsid w:val="00530676"/>
    <w:rsid w:val="005307A8"/>
    <w:rsid w:val="00533B44"/>
    <w:rsid w:val="00536164"/>
    <w:rsid w:val="005407DB"/>
    <w:rsid w:val="00541205"/>
    <w:rsid w:val="00541556"/>
    <w:rsid w:val="0054236D"/>
    <w:rsid w:val="00544527"/>
    <w:rsid w:val="00546DF6"/>
    <w:rsid w:val="00547105"/>
    <w:rsid w:val="00551D02"/>
    <w:rsid w:val="00554E9E"/>
    <w:rsid w:val="00554F9A"/>
    <w:rsid w:val="00562ED6"/>
    <w:rsid w:val="0056411E"/>
    <w:rsid w:val="00573C2E"/>
    <w:rsid w:val="005742AE"/>
    <w:rsid w:val="00581171"/>
    <w:rsid w:val="0058145B"/>
    <w:rsid w:val="005824E9"/>
    <w:rsid w:val="00585FC8"/>
    <w:rsid w:val="00594EB9"/>
    <w:rsid w:val="00594FBB"/>
    <w:rsid w:val="00595B12"/>
    <w:rsid w:val="00595BEB"/>
    <w:rsid w:val="005A1C9A"/>
    <w:rsid w:val="005A2B76"/>
    <w:rsid w:val="005A6905"/>
    <w:rsid w:val="005B1808"/>
    <w:rsid w:val="005B501A"/>
    <w:rsid w:val="005C1F77"/>
    <w:rsid w:val="005C21B0"/>
    <w:rsid w:val="005C3EA3"/>
    <w:rsid w:val="005D0C9D"/>
    <w:rsid w:val="005D5087"/>
    <w:rsid w:val="005D5C6D"/>
    <w:rsid w:val="005E1013"/>
    <w:rsid w:val="005F29D3"/>
    <w:rsid w:val="00606A1F"/>
    <w:rsid w:val="00611584"/>
    <w:rsid w:val="00614E9F"/>
    <w:rsid w:val="0062050E"/>
    <w:rsid w:val="00622CAD"/>
    <w:rsid w:val="00625646"/>
    <w:rsid w:val="006335FE"/>
    <w:rsid w:val="00635229"/>
    <w:rsid w:val="0063614F"/>
    <w:rsid w:val="0063737D"/>
    <w:rsid w:val="006374F5"/>
    <w:rsid w:val="006406F9"/>
    <w:rsid w:val="00642177"/>
    <w:rsid w:val="006467FB"/>
    <w:rsid w:val="00646C18"/>
    <w:rsid w:val="00647025"/>
    <w:rsid w:val="00647CF5"/>
    <w:rsid w:val="00647E36"/>
    <w:rsid w:val="00650EE1"/>
    <w:rsid w:val="00651656"/>
    <w:rsid w:val="00653269"/>
    <w:rsid w:val="00657982"/>
    <w:rsid w:val="00672968"/>
    <w:rsid w:val="00672A67"/>
    <w:rsid w:val="00674BBD"/>
    <w:rsid w:val="00676985"/>
    <w:rsid w:val="006843FC"/>
    <w:rsid w:val="00687CEA"/>
    <w:rsid w:val="006927E0"/>
    <w:rsid w:val="00693023"/>
    <w:rsid w:val="006A22DB"/>
    <w:rsid w:val="006A2C9B"/>
    <w:rsid w:val="006A3562"/>
    <w:rsid w:val="006A6C11"/>
    <w:rsid w:val="006A7E75"/>
    <w:rsid w:val="006B71EA"/>
    <w:rsid w:val="006C04A1"/>
    <w:rsid w:val="006C20A9"/>
    <w:rsid w:val="006C2A40"/>
    <w:rsid w:val="006D4FF9"/>
    <w:rsid w:val="006F021F"/>
    <w:rsid w:val="006F1135"/>
    <w:rsid w:val="006F3AB1"/>
    <w:rsid w:val="006F677C"/>
    <w:rsid w:val="007006BC"/>
    <w:rsid w:val="00703CD3"/>
    <w:rsid w:val="00704E55"/>
    <w:rsid w:val="0070610C"/>
    <w:rsid w:val="00716DB2"/>
    <w:rsid w:val="00726DF6"/>
    <w:rsid w:val="00733CD0"/>
    <w:rsid w:val="00736D1F"/>
    <w:rsid w:val="00743A3F"/>
    <w:rsid w:val="007513E9"/>
    <w:rsid w:val="00757C57"/>
    <w:rsid w:val="007627A3"/>
    <w:rsid w:val="007657AD"/>
    <w:rsid w:val="00766165"/>
    <w:rsid w:val="00766FB1"/>
    <w:rsid w:val="00775D1F"/>
    <w:rsid w:val="00776CD1"/>
    <w:rsid w:val="0078095A"/>
    <w:rsid w:val="007829F1"/>
    <w:rsid w:val="00787E08"/>
    <w:rsid w:val="007934A4"/>
    <w:rsid w:val="007948C1"/>
    <w:rsid w:val="007A1E18"/>
    <w:rsid w:val="007A434F"/>
    <w:rsid w:val="007A5AAB"/>
    <w:rsid w:val="007B1813"/>
    <w:rsid w:val="007C4526"/>
    <w:rsid w:val="007C527C"/>
    <w:rsid w:val="007D08E9"/>
    <w:rsid w:val="007D3CBE"/>
    <w:rsid w:val="007D51D3"/>
    <w:rsid w:val="007E09FF"/>
    <w:rsid w:val="007E3D75"/>
    <w:rsid w:val="007E40DB"/>
    <w:rsid w:val="007E4A63"/>
    <w:rsid w:val="007F41E3"/>
    <w:rsid w:val="007F6F4D"/>
    <w:rsid w:val="00801201"/>
    <w:rsid w:val="00815115"/>
    <w:rsid w:val="00820CDA"/>
    <w:rsid w:val="0083216C"/>
    <w:rsid w:val="00841032"/>
    <w:rsid w:val="00844A28"/>
    <w:rsid w:val="00845B9C"/>
    <w:rsid w:val="00855E61"/>
    <w:rsid w:val="00856FE9"/>
    <w:rsid w:val="00860042"/>
    <w:rsid w:val="008626F2"/>
    <w:rsid w:val="00862A20"/>
    <w:rsid w:val="0086452B"/>
    <w:rsid w:val="00867A48"/>
    <w:rsid w:val="008735FD"/>
    <w:rsid w:val="00873FBE"/>
    <w:rsid w:val="00877927"/>
    <w:rsid w:val="008806CF"/>
    <w:rsid w:val="00886181"/>
    <w:rsid w:val="00887AEA"/>
    <w:rsid w:val="00891A8D"/>
    <w:rsid w:val="0089559C"/>
    <w:rsid w:val="008963E0"/>
    <w:rsid w:val="00896657"/>
    <w:rsid w:val="008A1013"/>
    <w:rsid w:val="008A3C92"/>
    <w:rsid w:val="008A5276"/>
    <w:rsid w:val="008B5F00"/>
    <w:rsid w:val="008B667D"/>
    <w:rsid w:val="008C03B7"/>
    <w:rsid w:val="008C4095"/>
    <w:rsid w:val="008D11BA"/>
    <w:rsid w:val="008D2033"/>
    <w:rsid w:val="008D46D7"/>
    <w:rsid w:val="008D4D45"/>
    <w:rsid w:val="008E68FA"/>
    <w:rsid w:val="008F6476"/>
    <w:rsid w:val="008F7C41"/>
    <w:rsid w:val="00900F5C"/>
    <w:rsid w:val="00902531"/>
    <w:rsid w:val="00911F35"/>
    <w:rsid w:val="00920FED"/>
    <w:rsid w:val="009211F3"/>
    <w:rsid w:val="00921B69"/>
    <w:rsid w:val="00923232"/>
    <w:rsid w:val="00930726"/>
    <w:rsid w:val="0093093E"/>
    <w:rsid w:val="00937E56"/>
    <w:rsid w:val="00940585"/>
    <w:rsid w:val="0094586E"/>
    <w:rsid w:val="0095063E"/>
    <w:rsid w:val="00951629"/>
    <w:rsid w:val="009524E4"/>
    <w:rsid w:val="0095341A"/>
    <w:rsid w:val="0095582D"/>
    <w:rsid w:val="00963822"/>
    <w:rsid w:val="00964883"/>
    <w:rsid w:val="009705B3"/>
    <w:rsid w:val="00974C57"/>
    <w:rsid w:val="00975150"/>
    <w:rsid w:val="00975643"/>
    <w:rsid w:val="00976A9D"/>
    <w:rsid w:val="00980272"/>
    <w:rsid w:val="0098151C"/>
    <w:rsid w:val="00982C09"/>
    <w:rsid w:val="009857F6"/>
    <w:rsid w:val="009911BB"/>
    <w:rsid w:val="00993378"/>
    <w:rsid w:val="009A1E86"/>
    <w:rsid w:val="009A29B1"/>
    <w:rsid w:val="009A50F6"/>
    <w:rsid w:val="009A74BA"/>
    <w:rsid w:val="009B0CF9"/>
    <w:rsid w:val="009B11E1"/>
    <w:rsid w:val="009B2DE5"/>
    <w:rsid w:val="009B36B6"/>
    <w:rsid w:val="009B39E1"/>
    <w:rsid w:val="009B50D3"/>
    <w:rsid w:val="009B53AD"/>
    <w:rsid w:val="009B53E5"/>
    <w:rsid w:val="009B5D59"/>
    <w:rsid w:val="009C0F27"/>
    <w:rsid w:val="009C36C0"/>
    <w:rsid w:val="009C3B7B"/>
    <w:rsid w:val="009D40F3"/>
    <w:rsid w:val="009E007E"/>
    <w:rsid w:val="009E3CCD"/>
    <w:rsid w:val="009E4DA3"/>
    <w:rsid w:val="009F2479"/>
    <w:rsid w:val="009F4E66"/>
    <w:rsid w:val="00A06D8B"/>
    <w:rsid w:val="00A07D1E"/>
    <w:rsid w:val="00A11FB3"/>
    <w:rsid w:val="00A16287"/>
    <w:rsid w:val="00A30CF3"/>
    <w:rsid w:val="00A34AED"/>
    <w:rsid w:val="00A40253"/>
    <w:rsid w:val="00A406B4"/>
    <w:rsid w:val="00A41D90"/>
    <w:rsid w:val="00A41FE7"/>
    <w:rsid w:val="00A43187"/>
    <w:rsid w:val="00A46B61"/>
    <w:rsid w:val="00A47C93"/>
    <w:rsid w:val="00A54A5C"/>
    <w:rsid w:val="00A6038B"/>
    <w:rsid w:val="00A670E0"/>
    <w:rsid w:val="00A6767C"/>
    <w:rsid w:val="00A72E8E"/>
    <w:rsid w:val="00A73B40"/>
    <w:rsid w:val="00A77533"/>
    <w:rsid w:val="00A8356A"/>
    <w:rsid w:val="00A8518B"/>
    <w:rsid w:val="00A90B1A"/>
    <w:rsid w:val="00A9271B"/>
    <w:rsid w:val="00AA152D"/>
    <w:rsid w:val="00AA1BC9"/>
    <w:rsid w:val="00AA7588"/>
    <w:rsid w:val="00AB3C18"/>
    <w:rsid w:val="00AB4C0B"/>
    <w:rsid w:val="00AB56F4"/>
    <w:rsid w:val="00AB5C5E"/>
    <w:rsid w:val="00AB7C60"/>
    <w:rsid w:val="00AC057D"/>
    <w:rsid w:val="00AC2D2D"/>
    <w:rsid w:val="00AD0D73"/>
    <w:rsid w:val="00AD67BD"/>
    <w:rsid w:val="00AE0CAB"/>
    <w:rsid w:val="00AE1760"/>
    <w:rsid w:val="00AE6651"/>
    <w:rsid w:val="00AE7BAF"/>
    <w:rsid w:val="00AF06AE"/>
    <w:rsid w:val="00AF5349"/>
    <w:rsid w:val="00AF6F26"/>
    <w:rsid w:val="00B012E6"/>
    <w:rsid w:val="00B01F7C"/>
    <w:rsid w:val="00B03CD6"/>
    <w:rsid w:val="00B04537"/>
    <w:rsid w:val="00B17ECF"/>
    <w:rsid w:val="00B247B4"/>
    <w:rsid w:val="00B3122B"/>
    <w:rsid w:val="00B33825"/>
    <w:rsid w:val="00B3660C"/>
    <w:rsid w:val="00B40790"/>
    <w:rsid w:val="00B42565"/>
    <w:rsid w:val="00B46D46"/>
    <w:rsid w:val="00B51B52"/>
    <w:rsid w:val="00B5292D"/>
    <w:rsid w:val="00B52C7A"/>
    <w:rsid w:val="00B57B17"/>
    <w:rsid w:val="00B616B8"/>
    <w:rsid w:val="00B642A9"/>
    <w:rsid w:val="00B805CC"/>
    <w:rsid w:val="00B80C07"/>
    <w:rsid w:val="00B82CFA"/>
    <w:rsid w:val="00B8542A"/>
    <w:rsid w:val="00B8786A"/>
    <w:rsid w:val="00B878D7"/>
    <w:rsid w:val="00B9103B"/>
    <w:rsid w:val="00B9150B"/>
    <w:rsid w:val="00B92160"/>
    <w:rsid w:val="00B94C11"/>
    <w:rsid w:val="00B95443"/>
    <w:rsid w:val="00B95BB3"/>
    <w:rsid w:val="00BA1687"/>
    <w:rsid w:val="00BA1B14"/>
    <w:rsid w:val="00BA366B"/>
    <w:rsid w:val="00BA4A37"/>
    <w:rsid w:val="00BB028B"/>
    <w:rsid w:val="00BB161A"/>
    <w:rsid w:val="00BB4ADF"/>
    <w:rsid w:val="00BC1797"/>
    <w:rsid w:val="00BC300B"/>
    <w:rsid w:val="00BD1750"/>
    <w:rsid w:val="00BD189E"/>
    <w:rsid w:val="00BD2390"/>
    <w:rsid w:val="00BD28A3"/>
    <w:rsid w:val="00BF033D"/>
    <w:rsid w:val="00BF1D82"/>
    <w:rsid w:val="00BF5341"/>
    <w:rsid w:val="00C0544C"/>
    <w:rsid w:val="00C111B0"/>
    <w:rsid w:val="00C12DBD"/>
    <w:rsid w:val="00C17644"/>
    <w:rsid w:val="00C20584"/>
    <w:rsid w:val="00C23929"/>
    <w:rsid w:val="00C35362"/>
    <w:rsid w:val="00C35777"/>
    <w:rsid w:val="00C42277"/>
    <w:rsid w:val="00C42808"/>
    <w:rsid w:val="00C436F6"/>
    <w:rsid w:val="00C466DE"/>
    <w:rsid w:val="00C46A01"/>
    <w:rsid w:val="00C507E9"/>
    <w:rsid w:val="00C51A68"/>
    <w:rsid w:val="00C5547C"/>
    <w:rsid w:val="00C66865"/>
    <w:rsid w:val="00C71185"/>
    <w:rsid w:val="00C73B33"/>
    <w:rsid w:val="00C73C9D"/>
    <w:rsid w:val="00C75323"/>
    <w:rsid w:val="00C8044A"/>
    <w:rsid w:val="00C842E2"/>
    <w:rsid w:val="00C92DD8"/>
    <w:rsid w:val="00C94654"/>
    <w:rsid w:val="00C969CC"/>
    <w:rsid w:val="00C96E5D"/>
    <w:rsid w:val="00CA0324"/>
    <w:rsid w:val="00CA41DF"/>
    <w:rsid w:val="00CA7954"/>
    <w:rsid w:val="00CC0BCA"/>
    <w:rsid w:val="00CC6D1C"/>
    <w:rsid w:val="00CD0E32"/>
    <w:rsid w:val="00CD3531"/>
    <w:rsid w:val="00CD693E"/>
    <w:rsid w:val="00CE0DC9"/>
    <w:rsid w:val="00CE160E"/>
    <w:rsid w:val="00CE31EB"/>
    <w:rsid w:val="00CE4362"/>
    <w:rsid w:val="00CE5F50"/>
    <w:rsid w:val="00CF011F"/>
    <w:rsid w:val="00CF136C"/>
    <w:rsid w:val="00D072E4"/>
    <w:rsid w:val="00D106B4"/>
    <w:rsid w:val="00D145F9"/>
    <w:rsid w:val="00D152AE"/>
    <w:rsid w:val="00D152BD"/>
    <w:rsid w:val="00D21042"/>
    <w:rsid w:val="00D22293"/>
    <w:rsid w:val="00D22F4D"/>
    <w:rsid w:val="00D314EC"/>
    <w:rsid w:val="00D351F2"/>
    <w:rsid w:val="00D35995"/>
    <w:rsid w:val="00D45568"/>
    <w:rsid w:val="00D50B10"/>
    <w:rsid w:val="00D53330"/>
    <w:rsid w:val="00D5333C"/>
    <w:rsid w:val="00D54619"/>
    <w:rsid w:val="00D558ED"/>
    <w:rsid w:val="00D64FF7"/>
    <w:rsid w:val="00D81C31"/>
    <w:rsid w:val="00D87157"/>
    <w:rsid w:val="00D8743F"/>
    <w:rsid w:val="00D92DAA"/>
    <w:rsid w:val="00D94743"/>
    <w:rsid w:val="00DA00C1"/>
    <w:rsid w:val="00DA2809"/>
    <w:rsid w:val="00DA4835"/>
    <w:rsid w:val="00DA4943"/>
    <w:rsid w:val="00DA4D72"/>
    <w:rsid w:val="00DB0AC4"/>
    <w:rsid w:val="00DB16A3"/>
    <w:rsid w:val="00DB7024"/>
    <w:rsid w:val="00DC1F34"/>
    <w:rsid w:val="00DC53E5"/>
    <w:rsid w:val="00DD0664"/>
    <w:rsid w:val="00DD1B65"/>
    <w:rsid w:val="00DD34F7"/>
    <w:rsid w:val="00DD5648"/>
    <w:rsid w:val="00DD74DE"/>
    <w:rsid w:val="00DE382A"/>
    <w:rsid w:val="00DE56C3"/>
    <w:rsid w:val="00DF0093"/>
    <w:rsid w:val="00DF1A96"/>
    <w:rsid w:val="00DF2AA6"/>
    <w:rsid w:val="00DF2EA2"/>
    <w:rsid w:val="00DF5032"/>
    <w:rsid w:val="00DF5907"/>
    <w:rsid w:val="00DF75C3"/>
    <w:rsid w:val="00E01F7A"/>
    <w:rsid w:val="00E02406"/>
    <w:rsid w:val="00E04238"/>
    <w:rsid w:val="00E15460"/>
    <w:rsid w:val="00E26F79"/>
    <w:rsid w:val="00E3194C"/>
    <w:rsid w:val="00E32B45"/>
    <w:rsid w:val="00E42662"/>
    <w:rsid w:val="00E43D8A"/>
    <w:rsid w:val="00E50CA9"/>
    <w:rsid w:val="00E51060"/>
    <w:rsid w:val="00E5529C"/>
    <w:rsid w:val="00E5732B"/>
    <w:rsid w:val="00E606C7"/>
    <w:rsid w:val="00E61FC7"/>
    <w:rsid w:val="00E621E4"/>
    <w:rsid w:val="00E650F1"/>
    <w:rsid w:val="00E7400D"/>
    <w:rsid w:val="00E747B6"/>
    <w:rsid w:val="00E807DE"/>
    <w:rsid w:val="00E82619"/>
    <w:rsid w:val="00E83BCB"/>
    <w:rsid w:val="00E84C7C"/>
    <w:rsid w:val="00E85955"/>
    <w:rsid w:val="00E85B34"/>
    <w:rsid w:val="00E86F92"/>
    <w:rsid w:val="00E97923"/>
    <w:rsid w:val="00E97F12"/>
    <w:rsid w:val="00EA3C78"/>
    <w:rsid w:val="00EA7CAC"/>
    <w:rsid w:val="00EB06F5"/>
    <w:rsid w:val="00EB2A6B"/>
    <w:rsid w:val="00EB503A"/>
    <w:rsid w:val="00EC00DF"/>
    <w:rsid w:val="00EC533C"/>
    <w:rsid w:val="00ED0986"/>
    <w:rsid w:val="00ED5303"/>
    <w:rsid w:val="00ED7DA1"/>
    <w:rsid w:val="00EE5F0C"/>
    <w:rsid w:val="00EE6387"/>
    <w:rsid w:val="00EF1907"/>
    <w:rsid w:val="00EF1AD4"/>
    <w:rsid w:val="00EF5810"/>
    <w:rsid w:val="00EF766F"/>
    <w:rsid w:val="00F0068F"/>
    <w:rsid w:val="00F0279B"/>
    <w:rsid w:val="00F03434"/>
    <w:rsid w:val="00F05551"/>
    <w:rsid w:val="00F0678D"/>
    <w:rsid w:val="00F073C1"/>
    <w:rsid w:val="00F12AA8"/>
    <w:rsid w:val="00F20A58"/>
    <w:rsid w:val="00F23A03"/>
    <w:rsid w:val="00F30990"/>
    <w:rsid w:val="00F365B1"/>
    <w:rsid w:val="00F406B0"/>
    <w:rsid w:val="00F42E82"/>
    <w:rsid w:val="00F470BB"/>
    <w:rsid w:val="00F55F92"/>
    <w:rsid w:val="00F560D8"/>
    <w:rsid w:val="00F659CD"/>
    <w:rsid w:val="00F70C5D"/>
    <w:rsid w:val="00F74968"/>
    <w:rsid w:val="00F74CF0"/>
    <w:rsid w:val="00F77FB7"/>
    <w:rsid w:val="00F92C4E"/>
    <w:rsid w:val="00F941AA"/>
    <w:rsid w:val="00FA141F"/>
    <w:rsid w:val="00FA5FDE"/>
    <w:rsid w:val="00FB0EDD"/>
    <w:rsid w:val="00FB1AC1"/>
    <w:rsid w:val="00FB5A35"/>
    <w:rsid w:val="00FC7702"/>
    <w:rsid w:val="00FD29F8"/>
    <w:rsid w:val="00FD7899"/>
    <w:rsid w:val="00FE31B8"/>
    <w:rsid w:val="00FE4FA8"/>
    <w:rsid w:val="00FE4FB8"/>
    <w:rsid w:val="00FE7768"/>
    <w:rsid w:val="00FF3B7A"/>
    <w:rsid w:val="00FF47F2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D544CE"/>
  <w15:chartTrackingRefBased/>
  <w15:docId w15:val="{CF47764B-FD3C-4961-B372-C05AF6632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6651"/>
    <w:pPr>
      <w:spacing w:line="360" w:lineRule="auto"/>
      <w:ind w:firstLine="567"/>
      <w:jc w:val="both"/>
    </w:pPr>
    <w:rPr>
      <w:sz w:val="24"/>
      <w:lang w:val="sr-Latn-CS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2"/>
      </w:numPr>
      <w:tabs>
        <w:tab w:val="clear" w:pos="6030"/>
        <w:tab w:val="num" w:pos="360"/>
      </w:tabs>
      <w:spacing w:before="4000" w:after="60"/>
      <w:ind w:left="0"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tabs>
        <w:tab w:val="clear" w:pos="900"/>
        <w:tab w:val="num" w:pos="720"/>
      </w:tabs>
      <w:spacing w:before="200" w:after="60"/>
      <w:ind w:left="284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026929"/>
    <w:pPr>
      <w:tabs>
        <w:tab w:val="left" w:pos="1000"/>
        <w:tab w:val="right" w:leader="dot" w:pos="9360"/>
      </w:tabs>
    </w:pPr>
    <w:rPr>
      <w:lang w:val="sl-SI"/>
    </w:rPr>
  </w:style>
  <w:style w:type="paragraph" w:customStyle="1" w:styleId="Code">
    <w:name w:val="Code"/>
    <w:basedOn w:val="Normal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Header">
    <w:name w:val="header"/>
    <w:basedOn w:val="Normal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rsid w:val="00171186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e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customStyle="1" w:styleId="tab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customStyle="1" w:styleId="Slika">
    <w:name w:val="Slika"/>
    <w:basedOn w:val="Normal"/>
    <w:link w:val="SlikaChar"/>
    <w:qFormat/>
    <w:rsid w:val="00B5292D"/>
    <w:pPr>
      <w:keepNext/>
      <w:spacing w:before="120"/>
      <w:ind w:firstLine="0"/>
      <w:jc w:val="center"/>
    </w:pPr>
    <w:rPr>
      <w:lang w:val="sr-Cyrl-CS" w:eastAsia="zh-CN"/>
    </w:rPr>
  </w:style>
  <w:style w:type="paragraph" w:styleId="TableofFigures">
    <w:name w:val="table of figures"/>
    <w:basedOn w:val="Normal"/>
    <w:next w:val="Normal"/>
    <w:uiPriority w:val="99"/>
    <w:rsid w:val="00C12DBD"/>
  </w:style>
  <w:style w:type="table" w:styleId="TableColorful1">
    <w:name w:val="Table Colorful 1"/>
    <w:basedOn w:val="TableNormal"/>
    <w:rsid w:val="009B53AD"/>
    <w:pPr>
      <w:spacing w:line="360" w:lineRule="auto"/>
      <w:ind w:firstLine="567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likaChar">
    <w:name w:val="Slika Char"/>
    <w:link w:val="Slika"/>
    <w:rsid w:val="00B5292D"/>
    <w:rPr>
      <w:sz w:val="24"/>
      <w:lang w:val="sr-Cyrl-CS" w:eastAsia="zh-CN"/>
    </w:rPr>
  </w:style>
  <w:style w:type="table" w:styleId="TableSimple2">
    <w:name w:val="Table Simple 2"/>
    <w:basedOn w:val="TableNormal"/>
    <w:rsid w:val="009B53AD"/>
    <w:pPr>
      <w:spacing w:line="360" w:lineRule="auto"/>
      <w:ind w:firstLine="567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024CAD"/>
    <w:pPr>
      <w:spacing w:before="100" w:beforeAutospacing="1" w:after="100" w:afterAutospacing="1" w:line="240" w:lineRule="auto"/>
      <w:ind w:firstLine="0"/>
      <w:jc w:val="left"/>
    </w:pPr>
    <w:rPr>
      <w:szCs w:val="24"/>
      <w:lang w:val="en-US"/>
    </w:rPr>
  </w:style>
  <w:style w:type="character" w:customStyle="1" w:styleId="texhtml">
    <w:name w:val="texhtml"/>
    <w:rsid w:val="00024CAD"/>
  </w:style>
  <w:style w:type="character" w:styleId="FollowedHyperlink">
    <w:name w:val="FollowedHyperlink"/>
    <w:rsid w:val="00AE6651"/>
    <w:rPr>
      <w:color w:val="auto"/>
      <w:u w:val="single"/>
    </w:rPr>
  </w:style>
  <w:style w:type="character" w:customStyle="1" w:styleId="mw-headline">
    <w:name w:val="mw-headline"/>
    <w:rsid w:val="00787E08"/>
  </w:style>
  <w:style w:type="character" w:customStyle="1" w:styleId="mw-editsection">
    <w:name w:val="mw-editsection"/>
    <w:rsid w:val="00787E08"/>
  </w:style>
  <w:style w:type="character" w:customStyle="1" w:styleId="mw-editsection-bracket">
    <w:name w:val="mw-editsection-bracket"/>
    <w:rsid w:val="00787E08"/>
  </w:style>
  <w:style w:type="character" w:customStyle="1" w:styleId="mw-editsection-divider">
    <w:name w:val="mw-editsection-divider"/>
    <w:rsid w:val="00787E08"/>
  </w:style>
  <w:style w:type="character" w:customStyle="1" w:styleId="mwe-math-mathml-inline">
    <w:name w:val="mwe-math-mathml-inline"/>
    <w:rsid w:val="00787E08"/>
  </w:style>
  <w:style w:type="character" w:styleId="UnresolvedMention">
    <w:name w:val="Unresolved Mention"/>
    <w:uiPriority w:val="99"/>
    <w:semiHidden/>
    <w:unhideWhenUsed/>
    <w:rsid w:val="00EB06F5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5C1F77"/>
    <w:rPr>
      <w:i/>
      <w:iCs/>
    </w:rPr>
  </w:style>
  <w:style w:type="paragraph" w:styleId="HTMLPreformatted">
    <w:name w:val="HTML Preformatted"/>
    <w:basedOn w:val="Normal"/>
    <w:link w:val="HTMLPreformattedChar"/>
    <w:rsid w:val="00A6767C"/>
    <w:pPr>
      <w:spacing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A6767C"/>
    <w:rPr>
      <w:rFonts w:ascii="Consolas" w:hAnsi="Consolas"/>
      <w:lang w:val="sr-Latn-CS"/>
    </w:rPr>
  </w:style>
  <w:style w:type="paragraph" w:styleId="ListParagraph">
    <w:name w:val="List Paragraph"/>
    <w:basedOn w:val="Normal"/>
    <w:uiPriority w:val="34"/>
    <w:qFormat/>
    <w:rsid w:val="00381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6.png"/><Relationship Id="rId11" Type="http://schemas.openxmlformats.org/officeDocument/2006/relationships/header" Target="head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header" Target="header5.xm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Documents\Downloads\ispitni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33C487-FC2C-424F-9701-4DC750E22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ispitni_rad.dot</Template>
  <TotalTime>2186</TotalTime>
  <Pages>20</Pages>
  <Words>4007</Words>
  <Characters>22845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dokumentacija</vt:lpstr>
    </vt:vector>
  </TitlesOfParts>
  <Company>RT-RK</Company>
  <LinksUpToDate>false</LinksUpToDate>
  <CharactersWithSpaces>26799</CharactersWithSpaces>
  <SharedDoc>false</SharedDoc>
  <HLinks>
    <vt:vector size="180" baseType="variant">
      <vt:variant>
        <vt:i4>6029404</vt:i4>
      </vt:variant>
      <vt:variant>
        <vt:i4>201</vt:i4>
      </vt:variant>
      <vt:variant>
        <vt:i4>0</vt:i4>
      </vt:variant>
      <vt:variant>
        <vt:i4>5</vt:i4>
      </vt:variant>
      <vt:variant>
        <vt:lpwstr>\\2</vt:lpwstr>
      </vt:variant>
      <vt:variant>
        <vt:lpwstr/>
      </vt:variant>
      <vt:variant>
        <vt:i4>1048602</vt:i4>
      </vt:variant>
      <vt:variant>
        <vt:i4>195</vt:i4>
      </vt:variant>
      <vt:variant>
        <vt:i4>0</vt:i4>
      </vt:variant>
      <vt:variant>
        <vt:i4>5</vt:i4>
      </vt:variant>
      <vt:variant>
        <vt:lpwstr>https://sr.wikipedia.org/sr-ec/Nerazja%C5%A1njeni_problemi_u_ra%C4%8Dunarskim_naukama</vt:lpwstr>
      </vt:variant>
      <vt:variant>
        <vt:lpwstr/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_Toc41694105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_Toc41694104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_Toc41694103</vt:lpwstr>
      </vt:variant>
      <vt:variant>
        <vt:i4>1835062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_Toc41694102</vt:lpwstr>
      </vt:variant>
      <vt:variant>
        <vt:i4>2031670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_Toc41694101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_Toc41694100</vt:lpwstr>
      </vt:variant>
      <vt:variant>
        <vt:i4>1441855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_Toc41694099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_Toc41694098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_Toc41694097</vt:lpwstr>
      </vt:variant>
      <vt:variant>
        <vt:i4>1638463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_Toc41694096</vt:lpwstr>
      </vt:variant>
      <vt:variant>
        <vt:i4>1703999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_Toc41694095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_Toc41694094</vt:lpwstr>
      </vt:variant>
      <vt:variant>
        <vt:i4>1835071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_Toc41694093</vt:lpwstr>
      </vt:variant>
      <vt:variant>
        <vt:i4>1900607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_Toc41694092</vt:lpwstr>
      </vt:variant>
      <vt:variant>
        <vt:i4>1966143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_Toc41694091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_Toc41694090</vt:lpwstr>
      </vt:variant>
      <vt:variant>
        <vt:i4>1441854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_Toc41694089</vt:lpwstr>
      </vt:variant>
      <vt:variant>
        <vt:i4>1507390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_Toc41694088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_Toc41694087</vt:lpwstr>
      </vt:variant>
      <vt:variant>
        <vt:i4>1638462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_Toc41694086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_Toc41694085</vt:lpwstr>
      </vt:variant>
      <vt:variant>
        <vt:i4>1769534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_Toc41694084</vt:lpwstr>
      </vt:variant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_Toc41694083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_Toc41694082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_Toc41694081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_Toc41694080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_Toc41694079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_Toc41694078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dokumentacija</dc:title>
  <dc:subject/>
  <dc:creator>Dado Malic</dc:creator>
  <cp:keywords/>
  <dc:description/>
  <cp:lastModifiedBy>Dado Malic</cp:lastModifiedBy>
  <cp:revision>123</cp:revision>
  <dcterms:created xsi:type="dcterms:W3CDTF">2020-05-30T11:45:00Z</dcterms:created>
  <dcterms:modified xsi:type="dcterms:W3CDTF">2020-06-14T15:50:00Z</dcterms:modified>
</cp:coreProperties>
</file>